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tillium" w:hAnsi="Titillium" w:cs="ArialMT"/>
          <w:caps w:val="0"/>
          <w:color w:val="757A7B" w:themeColor="text1" w:themeTint="BF"/>
          <w:spacing w:val="0"/>
          <w:sz w:val="20"/>
          <w:szCs w:val="20"/>
        </w:rPr>
        <w:id w:val="1601681420"/>
        <w:docPartObj>
          <w:docPartGallery w:val="Cover Pages"/>
          <w:docPartUnique/>
        </w:docPartObj>
      </w:sdtPr>
      <w:sdtEndPr/>
      <w:sdtContent>
        <w:p w14:paraId="685B7E3E" w14:textId="6FD169D3" w:rsidR="00B812AE" w:rsidRPr="00DF0C37" w:rsidRDefault="00B812AE" w:rsidP="00DF0C37">
          <w:pPr>
            <w:pStyle w:val="Titlecover0"/>
          </w:pPr>
          <w:r w:rsidRPr="00DF0C37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32CBAB3F" wp14:editId="4A756155">
                <wp:simplePos x="0" y="0"/>
                <wp:positionH relativeFrom="column">
                  <wp:posOffset>-723900</wp:posOffset>
                </wp:positionH>
                <wp:positionV relativeFrom="paragraph">
                  <wp:posOffset>-1809115</wp:posOffset>
                </wp:positionV>
                <wp:extent cx="7589520" cy="10722376"/>
                <wp:effectExtent l="0" t="0" r="0" b="3175"/>
                <wp:wrapNone/>
                <wp:docPr id="6" name="Picture 6" descr="Diagram, engineer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verpage_nng_nologo_noweb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1839" cy="10739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42055">
            <w:t>Home</w:t>
          </w:r>
          <w:r w:rsidR="003F75DB">
            <w:t>Work</w:t>
          </w:r>
        </w:p>
        <w:p w14:paraId="190708DC" w14:textId="77224E06" w:rsidR="00B812AE" w:rsidRDefault="00B812AE">
          <w:pPr>
            <w:widowControl/>
            <w:suppressAutoHyphens w:val="0"/>
            <w:autoSpaceDE/>
            <w:autoSpaceDN/>
            <w:adjustRightInd/>
            <w:spacing w:after="0" w:line="240" w:lineRule="auto"/>
            <w:textAlignment w:val="auto"/>
            <w:rPr>
              <w:rFonts w:ascii="TitilliumText22L Xb" w:hAnsi="TitilliumText22L Xb" w:cs="Arial-BoldMT"/>
              <w:b/>
              <w:bCs/>
              <w:caps/>
              <w:color w:val="006FB7"/>
              <w:spacing w:val="20"/>
              <w:sz w:val="52"/>
              <w:szCs w:val="52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1423E4BB" wp14:editId="400A8E29">
                    <wp:simplePos x="0" y="0"/>
                    <wp:positionH relativeFrom="column">
                      <wp:posOffset>-60960</wp:posOffset>
                    </wp:positionH>
                    <wp:positionV relativeFrom="paragraph">
                      <wp:posOffset>7173595</wp:posOffset>
                    </wp:positionV>
                    <wp:extent cx="2360930" cy="1404620"/>
                    <wp:effectExtent l="0" t="0" r="0" b="0"/>
                    <wp:wrapNone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1A59D1" w14:textId="77777777" w:rsidR="00B812AE" w:rsidRPr="00193F0D" w:rsidRDefault="00B812AE" w:rsidP="00193F0D">
                                <w:pPr>
                                  <w:rPr>
                                    <w:color w:val="006FB7"/>
                                    <w:sz w:val="28"/>
                                    <w:szCs w:val="26"/>
                                  </w:rPr>
                                </w:pPr>
                                <w:r w:rsidRPr="00193F0D">
                                  <w:rPr>
                                    <w:color w:val="006FB7"/>
                                    <w:sz w:val="28"/>
                                    <w:szCs w:val="26"/>
                                  </w:rPr>
                                  <w:t>nng.com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423E4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4.8pt;margin-top:564.8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" filled="f" stroked="f">
                    <v:textbox style="mso-fit-shape-to-text:t">
                      <w:txbxContent>
                        <w:p w14:paraId="651A59D1" w14:textId="77777777" w:rsidR="00B812AE" w:rsidRPr="00193F0D" w:rsidRDefault="00B812AE" w:rsidP="00193F0D">
                          <w:pPr>
                            <w:rPr>
                              <w:color w:val="006FB7"/>
                              <w:sz w:val="28"/>
                              <w:szCs w:val="26"/>
                            </w:rPr>
                          </w:pPr>
                          <w:r w:rsidRPr="00193F0D">
                            <w:rPr>
                              <w:color w:val="006FB7"/>
                              <w:sz w:val="28"/>
                              <w:szCs w:val="26"/>
                            </w:rPr>
                            <w:t>nng.com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6FFC8585" wp14:editId="7BF9232E">
                <wp:simplePos x="0" y="0"/>
                <wp:positionH relativeFrom="column">
                  <wp:posOffset>4678680</wp:posOffset>
                </wp:positionH>
                <wp:positionV relativeFrom="paragraph">
                  <wp:posOffset>7045960</wp:posOffset>
                </wp:positionV>
                <wp:extent cx="1541145" cy="450850"/>
                <wp:effectExtent l="0" t="0" r="1905" b="6350"/>
                <wp:wrapNone/>
                <wp:docPr id="8" name="Picture 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nng_igo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114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F796E">
            <w:rPr>
              <w:rStyle w:val="SubcoverChar"/>
            </w:rPr>
            <w:t>CPP</w:t>
          </w:r>
          <w:r>
            <w:br w:type="page"/>
          </w:r>
        </w:p>
      </w:sdtContent>
    </w:sdt>
    <w:p w14:paraId="3DEBAED2" w14:textId="7BA7C8EB" w:rsidR="00F11525" w:rsidRPr="00F11525" w:rsidRDefault="00D40282" w:rsidP="00F11525">
      <w:pPr>
        <w:pStyle w:val="Title"/>
      </w:pPr>
      <w:r>
        <w:lastRenderedPageBreak/>
        <w:t>CPP DEVELOPER HOMEWORK</w:t>
      </w:r>
    </w:p>
    <w:p w14:paraId="159E9265" w14:textId="190CE3E6" w:rsidR="00F11525" w:rsidRDefault="00C53EF7" w:rsidP="00AB6735">
      <w:pPr>
        <w:pStyle w:val="Subtitle"/>
      </w:pPr>
      <w:r>
        <w:t>House number</w:t>
      </w:r>
      <w:r w:rsidR="00F11525">
        <w:t xml:space="preserve"> </w:t>
      </w:r>
    </w:p>
    <w:p w14:paraId="2DC60AC2" w14:textId="77777777" w:rsidR="00E87659" w:rsidRPr="00E87659" w:rsidRDefault="00E87659" w:rsidP="00E87659">
      <w:pPr>
        <w:keepNext/>
        <w:widowControl/>
        <w:tabs>
          <w:tab w:val="left" w:pos="0"/>
          <w:tab w:val="left" w:pos="567"/>
        </w:tabs>
        <w:suppressAutoHyphens w:val="0"/>
        <w:autoSpaceDE/>
        <w:autoSpaceDN/>
        <w:adjustRightInd/>
        <w:spacing w:before="600" w:after="240" w:line="240" w:lineRule="auto"/>
        <w:textAlignment w:val="auto"/>
        <w:outlineLvl w:val="0"/>
        <w:rPr>
          <w:rFonts w:ascii="Arial" w:eastAsia="Times New Roman" w:hAnsi="Arial" w:cs="Arial"/>
          <w:b/>
          <w:bCs/>
          <w:color w:val="404040"/>
          <w:kern w:val="32"/>
          <w:sz w:val="32"/>
          <w:szCs w:val="32"/>
        </w:rPr>
      </w:pPr>
      <w:bookmarkStart w:id="0" w:name="scroll-bookmark-2"/>
      <w:r w:rsidRPr="00E87659">
        <w:rPr>
          <w:rFonts w:ascii="Arial" w:eastAsia="Times New Roman" w:hAnsi="Arial" w:cs="Arial"/>
          <w:b/>
          <w:bCs/>
          <w:color w:val="404040"/>
          <w:kern w:val="32"/>
          <w:sz w:val="32"/>
          <w:szCs w:val="32"/>
        </w:rPr>
        <w:t>Task Description – Detecting Duplicate House Numbers</w:t>
      </w:r>
      <w:bookmarkEnd w:id="0"/>
    </w:p>
    <w:p w14:paraId="2197906A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Your task is to identify and list house numbers that appear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more than once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in a street network dataset.</w:t>
      </w:r>
    </w:p>
    <w:p w14:paraId="4E8C077A" w14:textId="77777777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1" w:name="scroll-bookmark-3"/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Problem Context</w:t>
      </w:r>
      <w:bookmarkEnd w:id="1"/>
    </w:p>
    <w:p w14:paraId="6D07AC68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A house number is considered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duplicate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if it appears in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multiple segments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of the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same street</w:t>
      </w:r>
      <w:r w:rsidRPr="00E87659">
        <w:rPr>
          <w:rFonts w:ascii="Arial" w:eastAsia="Times New Roman" w:hAnsi="Arial" w:cs="Times New Roman"/>
          <w:color w:val="auto"/>
          <w:szCs w:val="24"/>
        </w:rPr>
        <w:t>. For example:</w:t>
      </w:r>
    </w:p>
    <w:p w14:paraId="5A6E10DC" w14:textId="77777777" w:rsidR="00E87659" w:rsidRPr="00E87659" w:rsidRDefault="00E87659" w:rsidP="00E87659">
      <w:pPr>
        <w:widowControl/>
        <w:numPr>
          <w:ilvl w:val="0"/>
          <w:numId w:val="9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If "Kossuth </w:t>
      </w:r>
      <w:proofErr w:type="spellStart"/>
      <w:r w:rsidRPr="00E87659">
        <w:rPr>
          <w:rFonts w:ascii="Arial" w:eastAsia="Times New Roman" w:hAnsi="Arial" w:cs="Times New Roman"/>
          <w:color w:val="auto"/>
          <w:szCs w:val="24"/>
        </w:rPr>
        <w:t>utca</w:t>
      </w:r>
      <w:proofErr w:type="spellEnd"/>
      <w:r w:rsidRPr="00E87659">
        <w:rPr>
          <w:rFonts w:ascii="Arial" w:eastAsia="Times New Roman" w:hAnsi="Arial" w:cs="Times New Roman"/>
          <w:color w:val="auto"/>
          <w:szCs w:val="24"/>
        </w:rPr>
        <w:t xml:space="preserve">" appears on the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odd side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from 43–47 in one segment, and again from 47–49 in another, the house number 47 is duplicated.</w:t>
      </w:r>
    </w:p>
    <w:p w14:paraId="4B89A429" w14:textId="77777777" w:rsidR="00E87659" w:rsidRPr="00E87659" w:rsidRDefault="00E87659" w:rsidP="00E87659">
      <w:pPr>
        <w:widowControl/>
        <w:numPr>
          <w:ilvl w:val="0"/>
          <w:numId w:val="9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If there’s also a segment from 45–59, then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45 through 49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are all duplicated.</w:t>
      </w:r>
    </w:p>
    <w:p w14:paraId="7A6B835F" w14:textId="77777777" w:rsidR="00E87659" w:rsidRPr="00E87659" w:rsidRDefault="00E87659" w:rsidP="00E87659">
      <w:pPr>
        <w:widowControl/>
        <w:numPr>
          <w:ilvl w:val="0"/>
          <w:numId w:val="9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You do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not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need to treat triplicates or higher overlaps differently—any number that appears more than once counts as a duplicate.</w:t>
      </w:r>
    </w:p>
    <w:p w14:paraId="099BC27C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Mixed/odd/even overlaps can be handled as you see fit, </w:t>
      </w:r>
      <w:proofErr w:type="gramStart"/>
      <w:r w:rsidRPr="00E87659">
        <w:rPr>
          <w:rFonts w:ascii="Arial" w:eastAsia="Times New Roman" w:hAnsi="Arial" w:cs="Times New Roman"/>
          <w:color w:val="auto"/>
          <w:szCs w:val="24"/>
        </w:rPr>
        <w:t>as long as</w:t>
      </w:r>
      <w:proofErr w:type="gramEnd"/>
      <w:r w:rsidRPr="00E87659">
        <w:rPr>
          <w:rFonts w:ascii="Arial" w:eastAsia="Times New Roman" w:hAnsi="Arial" w:cs="Times New Roman"/>
          <w:color w:val="auto"/>
          <w:szCs w:val="24"/>
        </w:rPr>
        <w:t xml:space="preserve"> your solution is logical. It is acceptable if a mixed overlap is reported separately as odd and even in the output.</w:t>
      </w:r>
    </w:p>
    <w:p w14:paraId="3780C2F9" w14:textId="77777777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2" w:name="scroll-bookmark-4"/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Input</w:t>
      </w:r>
      <w:bookmarkEnd w:id="2"/>
    </w:p>
    <w:p w14:paraId="61C49F93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You are provided with a file named 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network.mid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  <w:r w:rsidRPr="00E87659">
        <w:rPr>
          <w:rFonts w:ascii="Arial" w:eastAsia="Times New Roman" w:hAnsi="Arial" w:cs="Times New Roman"/>
          <w:color w:val="auto"/>
          <w:szCs w:val="24"/>
        </w:rPr>
        <w:br/>
        <w:t>Each row represents a street segment and includes:</w:t>
      </w:r>
    </w:p>
    <w:p w14:paraId="4F2AB16E" w14:textId="77777777" w:rsidR="00E87659" w:rsidRPr="00E87659" w:rsidRDefault="00E87659" w:rsidP="00E87659">
      <w:pPr>
        <w:widowControl/>
        <w:numPr>
          <w:ilvl w:val="0"/>
          <w:numId w:val="10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</w:p>
    <w:p w14:paraId="33E5996F" w14:textId="77777777" w:rsidR="00E87659" w:rsidRPr="00E87659" w:rsidRDefault="00E87659" w:rsidP="00E87659">
      <w:pPr>
        <w:widowControl/>
        <w:numPr>
          <w:ilvl w:val="1"/>
          <w:numId w:val="11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Street name</w:t>
      </w:r>
    </w:p>
    <w:p w14:paraId="0A3C1450" w14:textId="77777777" w:rsidR="00E87659" w:rsidRPr="00E87659" w:rsidRDefault="00E87659" w:rsidP="00E87659">
      <w:pPr>
        <w:widowControl/>
        <w:numPr>
          <w:ilvl w:val="1"/>
          <w:numId w:val="11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Parity scheme (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O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for odd, 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E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for even, 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M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for mixed)</w:t>
      </w:r>
    </w:p>
    <w:p w14:paraId="3DE40480" w14:textId="77777777" w:rsidR="00E87659" w:rsidRPr="00E87659" w:rsidRDefault="00E87659" w:rsidP="00E87659">
      <w:pPr>
        <w:widowControl/>
        <w:numPr>
          <w:ilvl w:val="1"/>
          <w:numId w:val="11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Starting house number (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from</w:t>
      </w:r>
      <w:r w:rsidRPr="00E87659">
        <w:rPr>
          <w:rFonts w:ascii="Arial" w:eastAsia="Times New Roman" w:hAnsi="Arial" w:cs="Times New Roman"/>
          <w:color w:val="auto"/>
          <w:szCs w:val="24"/>
        </w:rPr>
        <w:t>)</w:t>
      </w:r>
    </w:p>
    <w:p w14:paraId="6F8D6841" w14:textId="77777777" w:rsidR="00E87659" w:rsidRPr="00E87659" w:rsidRDefault="00E87659" w:rsidP="00E87659">
      <w:pPr>
        <w:widowControl/>
        <w:numPr>
          <w:ilvl w:val="1"/>
          <w:numId w:val="11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Ending house number (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to</w:t>
      </w:r>
      <w:r w:rsidRPr="00E87659">
        <w:rPr>
          <w:rFonts w:ascii="Arial" w:eastAsia="Times New Roman" w:hAnsi="Arial" w:cs="Times New Roman"/>
          <w:color w:val="auto"/>
          <w:szCs w:val="24"/>
        </w:rPr>
        <w:t>)</w:t>
      </w:r>
    </w:p>
    <w:p w14:paraId="1EE589F0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Only the necessary columns for solving the task need to be read and processed.</w:t>
      </w:r>
    </w:p>
    <w:p w14:paraId="66E98DA2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Example:</w:t>
      </w:r>
    </w:p>
    <w:tbl>
      <w:tblPr>
        <w:tblStyle w:val="ScrollCode"/>
        <w:tblW w:w="5000" w:type="pct"/>
        <w:tblCellSpacing w:w="0" w:type="dxa"/>
        <w:tblInd w:w="0" w:type="dxa"/>
        <w:tblLook w:val="01E0" w:firstRow="1" w:lastRow="1" w:firstColumn="1" w:lastColumn="1" w:noHBand="0" w:noVBand="0"/>
      </w:tblPr>
      <w:tblGrid>
        <w:gridCol w:w="9749"/>
      </w:tblGrid>
      <w:tr w:rsidR="00E87659" w:rsidRPr="00E87659" w14:paraId="6A692F9D" w14:textId="77777777" w:rsidTr="00E87659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73" w:type="dxa"/>
              <w:left w:w="58" w:type="dxa"/>
              <w:bottom w:w="259" w:type="dxa"/>
              <w:right w:w="100" w:type="dxa"/>
            </w:tcMar>
            <w:hideMark/>
          </w:tcPr>
          <w:p w14:paraId="28EB6AB3" w14:textId="77777777" w:rsidR="00E87659" w:rsidRPr="00E87659" w:rsidRDefault="00E87659" w:rsidP="00E87659">
            <w:pPr>
              <w:keepNext/>
              <w:widowControl/>
              <w:suppressAutoHyphens w:val="0"/>
              <w:autoSpaceDE/>
              <w:autoSpaceDN/>
              <w:adjustRightInd/>
              <w:spacing w:after="0" w:line="240" w:lineRule="auto"/>
              <w:ind w:left="240"/>
              <w:textAlignment w:val="auto"/>
              <w:rPr>
                <w:rFonts w:ascii="Arial" w:hAnsi="Arial" w:cs="Times New Roman"/>
                <w:color w:val="auto"/>
                <w:szCs w:val="24"/>
              </w:rPr>
            </w:pPr>
            <w:r w:rsidRPr="00E87659">
              <w:rPr>
                <w:rFonts w:ascii="Arial" w:hAnsi="Arial" w:cs="Times New Roman"/>
                <w:color w:val="009900"/>
                <w:szCs w:val="24"/>
              </w:rPr>
              <w:lastRenderedPageBreak/>
              <w:t>514450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391593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391582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"6"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3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58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"F"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"NNNNNNN"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50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30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"Kossuth Lajos"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"utca"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0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"Budaörs"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"Budaörs"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244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244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"2040"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>,</w:t>
            </w:r>
            <w:r w:rsidRPr="00E87659">
              <w:rPr>
                <w:rFonts w:ascii="Arial" w:hAnsi="Arial" w:cs="Times New Roman"/>
                <w:color w:val="003366"/>
                <w:szCs w:val="24"/>
              </w:rPr>
              <w:t>"2040"</w:t>
            </w:r>
          </w:p>
        </w:tc>
      </w:tr>
    </w:tbl>
    <w:p w14:paraId="60548B06" w14:textId="77777777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3" w:name="scroll-bookmark-5"/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Output</w:t>
      </w:r>
      <w:bookmarkEnd w:id="3"/>
    </w:p>
    <w:p w14:paraId="26666216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Write the results to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standard output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using the following format:</w:t>
      </w:r>
    </w:p>
    <w:tbl>
      <w:tblPr>
        <w:tblStyle w:val="ScrollCode"/>
        <w:tblW w:w="5000" w:type="pct"/>
        <w:tblCellSpacing w:w="0" w:type="dxa"/>
        <w:tblInd w:w="0" w:type="dxa"/>
        <w:tblLook w:val="01E0" w:firstRow="1" w:lastRow="1" w:firstColumn="1" w:lastColumn="1" w:noHBand="0" w:noVBand="0"/>
      </w:tblPr>
      <w:tblGrid>
        <w:gridCol w:w="9749"/>
      </w:tblGrid>
      <w:tr w:rsidR="00E87659" w:rsidRPr="00E87659" w14:paraId="2F174DA2" w14:textId="77777777" w:rsidTr="00E87659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73" w:type="dxa"/>
              <w:left w:w="58" w:type="dxa"/>
              <w:bottom w:w="259" w:type="dxa"/>
              <w:right w:w="100" w:type="dxa"/>
            </w:tcMar>
            <w:hideMark/>
          </w:tcPr>
          <w:p w14:paraId="40CDB7F7" w14:textId="77777777" w:rsidR="00E87659" w:rsidRPr="00E87659" w:rsidRDefault="00E87659" w:rsidP="00E87659">
            <w:pPr>
              <w:keepNext/>
              <w:widowControl/>
              <w:suppressAutoHyphens w:val="0"/>
              <w:autoSpaceDE/>
              <w:autoSpaceDN/>
              <w:adjustRightInd/>
              <w:spacing w:after="0" w:line="240" w:lineRule="auto"/>
              <w:ind w:left="240"/>
              <w:textAlignment w:val="auto"/>
              <w:rPr>
                <w:rFonts w:ascii="Arial" w:hAnsi="Arial" w:cs="Times New Roman"/>
                <w:color w:val="auto"/>
                <w:szCs w:val="24"/>
              </w:rPr>
            </w:pPr>
            <w:r w:rsidRPr="00E87659">
              <w:rPr>
                <w:rFonts w:ascii="Arial" w:hAnsi="Arial" w:cs="Times New Roman"/>
                <w:color w:val="000000"/>
                <w:szCs w:val="24"/>
              </w:rPr>
              <w:t>[Street Name]: [Scheme] [From] [To]</w:t>
            </w:r>
          </w:p>
        </w:tc>
      </w:tr>
    </w:tbl>
    <w:p w14:paraId="2C09FD98" w14:textId="77777777" w:rsidR="00E87659" w:rsidRPr="00E87659" w:rsidRDefault="00E87659" w:rsidP="00E87659">
      <w:pPr>
        <w:widowControl/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Example:</w:t>
      </w:r>
    </w:p>
    <w:tbl>
      <w:tblPr>
        <w:tblStyle w:val="ScrollCode"/>
        <w:tblW w:w="5000" w:type="pct"/>
        <w:tblCellSpacing w:w="0" w:type="dxa"/>
        <w:tblInd w:w="0" w:type="dxa"/>
        <w:tblLook w:val="01E0" w:firstRow="1" w:lastRow="1" w:firstColumn="1" w:lastColumn="1" w:noHBand="0" w:noVBand="0"/>
      </w:tblPr>
      <w:tblGrid>
        <w:gridCol w:w="9749"/>
      </w:tblGrid>
      <w:tr w:rsidR="00E87659" w:rsidRPr="00E87659" w14:paraId="3A8B8805" w14:textId="77777777" w:rsidTr="00E87659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73" w:type="dxa"/>
              <w:left w:w="58" w:type="dxa"/>
              <w:bottom w:w="259" w:type="dxa"/>
              <w:right w:w="100" w:type="dxa"/>
            </w:tcMar>
            <w:hideMark/>
          </w:tcPr>
          <w:p w14:paraId="16527D79" w14:textId="77777777" w:rsidR="00E87659" w:rsidRPr="00E87659" w:rsidRDefault="00E87659" w:rsidP="00E87659">
            <w:pPr>
              <w:keepNext/>
              <w:widowControl/>
              <w:suppressAutoHyphens w:val="0"/>
              <w:autoSpaceDE/>
              <w:autoSpaceDN/>
              <w:adjustRightInd/>
              <w:spacing w:after="0" w:line="240" w:lineRule="auto"/>
              <w:ind w:left="240"/>
              <w:textAlignment w:val="auto"/>
              <w:rPr>
                <w:rFonts w:ascii="Arial" w:hAnsi="Arial" w:cs="Times New Roman"/>
                <w:color w:val="auto"/>
                <w:szCs w:val="24"/>
              </w:rPr>
            </w:pPr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Kossuth </w:t>
            </w:r>
            <w:proofErr w:type="spellStart"/>
            <w:r w:rsidRPr="00E87659">
              <w:rPr>
                <w:rFonts w:ascii="Arial" w:hAnsi="Arial" w:cs="Times New Roman"/>
                <w:color w:val="000000"/>
                <w:szCs w:val="24"/>
              </w:rPr>
              <w:t>utca</w:t>
            </w:r>
            <w:proofErr w:type="spellEnd"/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: O 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45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 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49</w:t>
            </w:r>
          </w:p>
          <w:p w14:paraId="75A448D8" w14:textId="77777777" w:rsidR="00E87659" w:rsidRPr="00E87659" w:rsidRDefault="00E87659" w:rsidP="00E87659">
            <w:pPr>
              <w:keepNext/>
              <w:widowControl/>
              <w:suppressAutoHyphens w:val="0"/>
              <w:autoSpaceDE/>
              <w:autoSpaceDN/>
              <w:adjustRightInd/>
              <w:spacing w:after="0" w:line="240" w:lineRule="auto"/>
              <w:ind w:left="240"/>
              <w:textAlignment w:val="auto"/>
              <w:rPr>
                <w:rFonts w:ascii="Arial" w:hAnsi="Arial" w:cs="Times New Roman"/>
                <w:color w:val="auto"/>
                <w:szCs w:val="24"/>
              </w:rPr>
            </w:pPr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Kossuth </w:t>
            </w:r>
            <w:proofErr w:type="spellStart"/>
            <w:r w:rsidRPr="00E87659">
              <w:rPr>
                <w:rFonts w:ascii="Arial" w:hAnsi="Arial" w:cs="Times New Roman"/>
                <w:color w:val="000000"/>
                <w:szCs w:val="24"/>
              </w:rPr>
              <w:t>utca</w:t>
            </w:r>
            <w:proofErr w:type="spellEnd"/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: E 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12</w:t>
            </w:r>
            <w:r w:rsidRPr="00E87659">
              <w:rPr>
                <w:rFonts w:ascii="Arial" w:hAnsi="Arial" w:cs="Times New Roman"/>
                <w:color w:val="000000"/>
                <w:szCs w:val="24"/>
              </w:rPr>
              <w:t xml:space="preserve"> </w:t>
            </w:r>
            <w:r w:rsidRPr="00E87659">
              <w:rPr>
                <w:rFonts w:ascii="Arial" w:hAnsi="Arial" w:cs="Times New Roman"/>
                <w:color w:val="009900"/>
                <w:szCs w:val="24"/>
              </w:rPr>
              <w:t>12</w:t>
            </w:r>
          </w:p>
        </w:tc>
      </w:tr>
    </w:tbl>
    <w:p w14:paraId="15EE03E8" w14:textId="77777777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4" w:name="scroll-bookmark-6"/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Performance Requirements</w:t>
      </w:r>
      <w:bookmarkEnd w:id="4"/>
    </w:p>
    <w:p w14:paraId="671897D2" w14:textId="77777777" w:rsidR="00E87659" w:rsidRPr="00E87659" w:rsidRDefault="00E87659" w:rsidP="00E87659">
      <w:pPr>
        <w:widowControl/>
        <w:numPr>
          <w:ilvl w:val="0"/>
          <w:numId w:val="12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Your solution’s </w:t>
      </w:r>
      <w:proofErr w:type="gramStart"/>
      <w:r w:rsidRPr="00E87659">
        <w:rPr>
          <w:rFonts w:ascii="Arial" w:eastAsia="Times New Roman" w:hAnsi="Arial" w:cs="Times New Roman"/>
          <w:b/>
          <w:color w:val="auto"/>
          <w:szCs w:val="24"/>
        </w:rPr>
        <w:t>runtime</w:t>
      </w:r>
      <w:proofErr w:type="gramEnd"/>
      <w:r w:rsidRPr="00E87659">
        <w:rPr>
          <w:rFonts w:ascii="Arial" w:eastAsia="Times New Roman" w:hAnsi="Arial" w:cs="Times New Roman"/>
          <w:b/>
          <w:color w:val="auto"/>
          <w:szCs w:val="24"/>
        </w:rPr>
        <w:t xml:space="preserve"> must not depend on the magnitude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of the house numbers.</w:t>
      </w:r>
    </w:p>
    <w:p w14:paraId="35854A80" w14:textId="77777777" w:rsidR="00E87659" w:rsidRPr="00E87659" w:rsidRDefault="00E87659" w:rsidP="00E87659">
      <w:pPr>
        <w:widowControl/>
        <w:numPr>
          <w:ilvl w:val="0"/>
          <w:numId w:val="12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For example, multiplying all house numbers by 100 or 101 should not significantly impact performance.</w:t>
      </w:r>
    </w:p>
    <w:p w14:paraId="5587E9F7" w14:textId="77777777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5" w:name="scroll-bookmark-7"/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Technical Requirements</w:t>
      </w:r>
      <w:bookmarkEnd w:id="5"/>
    </w:p>
    <w:p w14:paraId="5A277DEC" w14:textId="77777777" w:rsidR="00E87659" w:rsidRPr="00E87659" w:rsidRDefault="00E87659" w:rsidP="00E87659">
      <w:pPr>
        <w:widowControl/>
        <w:numPr>
          <w:ilvl w:val="0"/>
          <w:numId w:val="13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Use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C++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3816B4BB" w14:textId="77777777" w:rsidR="00E87659" w:rsidRPr="00E87659" w:rsidRDefault="00E87659" w:rsidP="00E87659">
      <w:pPr>
        <w:widowControl/>
        <w:numPr>
          <w:ilvl w:val="0"/>
          <w:numId w:val="13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Implement the solution as a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console application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5A203649" w14:textId="77777777" w:rsidR="00E87659" w:rsidRPr="00E87659" w:rsidRDefault="00E87659" w:rsidP="00E87659">
      <w:pPr>
        <w:widowControl/>
        <w:numPr>
          <w:ilvl w:val="0"/>
          <w:numId w:val="13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The input file is 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network.mid</w:t>
      </w:r>
      <w:r w:rsidRPr="00E87659">
        <w:rPr>
          <w:rFonts w:ascii="Arial" w:eastAsia="Times New Roman" w:hAnsi="Arial" w:cs="Times New Roman"/>
          <w:color w:val="auto"/>
          <w:szCs w:val="24"/>
        </w:rPr>
        <w:t>, and output goes to standard output.</w:t>
      </w:r>
    </w:p>
    <w:p w14:paraId="20CF6BE2" w14:textId="77777777" w:rsidR="00E87659" w:rsidRPr="00E87659" w:rsidRDefault="00E87659" w:rsidP="00E87659">
      <w:pPr>
        <w:widowControl/>
        <w:numPr>
          <w:ilvl w:val="0"/>
          <w:numId w:val="13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Keep data loading and processing (algorithm) logic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clearly separated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in your code.</w:t>
      </w:r>
    </w:p>
    <w:p w14:paraId="506A7D04" w14:textId="77777777" w:rsidR="00E87659" w:rsidRPr="00E87659" w:rsidRDefault="00E87659" w:rsidP="00E87659">
      <w:pPr>
        <w:widowControl/>
        <w:numPr>
          <w:ilvl w:val="0"/>
          <w:numId w:val="13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You are free to implement </w:t>
      </w:r>
      <w:proofErr w:type="gramStart"/>
      <w:r w:rsidRPr="00E87659">
        <w:rPr>
          <w:rFonts w:ascii="Arial" w:eastAsia="Times New Roman" w:hAnsi="Arial" w:cs="Times New Roman"/>
          <w:color w:val="auto"/>
          <w:szCs w:val="24"/>
        </w:rPr>
        <w:t>the data</w:t>
      </w:r>
      <w:proofErr w:type="gramEnd"/>
      <w:r w:rsidRPr="00E87659">
        <w:rPr>
          <w:rFonts w:ascii="Arial" w:eastAsia="Times New Roman" w:hAnsi="Arial" w:cs="Times New Roman"/>
          <w:color w:val="auto"/>
          <w:szCs w:val="24"/>
        </w:rPr>
        <w:t xml:space="preserve"> loading in any way you prefer, but the algorithm should be easy to understand.</w:t>
      </w:r>
    </w:p>
    <w:p w14:paraId="070001D1" w14:textId="77777777" w:rsidR="00AA3FBA" w:rsidRDefault="00AA3FBA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bookmarkStart w:id="6" w:name="scroll-bookmark-8"/>
    </w:p>
    <w:p w14:paraId="3FB5D0B0" w14:textId="77777777" w:rsidR="00AA3FBA" w:rsidRDefault="00AA3FBA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</w:p>
    <w:p w14:paraId="204AD9F9" w14:textId="265255E4" w:rsidR="00E87659" w:rsidRPr="00E87659" w:rsidRDefault="00E87659" w:rsidP="00E87659">
      <w:pPr>
        <w:keepNext/>
        <w:widowControl/>
        <w:tabs>
          <w:tab w:val="left" w:pos="567"/>
        </w:tabs>
        <w:suppressAutoHyphens w:val="0"/>
        <w:autoSpaceDE/>
        <w:autoSpaceDN/>
        <w:adjustRightInd/>
        <w:spacing w:before="480" w:after="240" w:line="240" w:lineRule="auto"/>
        <w:textAlignment w:val="auto"/>
        <w:outlineLvl w:val="1"/>
        <w:rPr>
          <w:rFonts w:ascii="Arial" w:eastAsia="Times New Roman" w:hAnsi="Arial" w:cs="Arial"/>
          <w:b/>
          <w:bCs/>
          <w:color w:val="404040"/>
          <w:sz w:val="28"/>
          <w:szCs w:val="28"/>
        </w:rPr>
      </w:pPr>
      <w:r w:rsidRPr="00E87659">
        <w:rPr>
          <w:rFonts w:ascii="Arial" w:eastAsia="Times New Roman" w:hAnsi="Arial" w:cs="Arial"/>
          <w:b/>
          <w:bCs/>
          <w:color w:val="404040"/>
          <w:sz w:val="28"/>
          <w:szCs w:val="28"/>
        </w:rPr>
        <w:t>Submission &amp; Version Control Requirements</w:t>
      </w:r>
      <w:bookmarkEnd w:id="6"/>
    </w:p>
    <w:p w14:paraId="7298DEED" w14:textId="77777777" w:rsidR="00E87659" w:rsidRPr="00E87659" w:rsidRDefault="00E87659" w:rsidP="00E87659">
      <w:pPr>
        <w:widowControl/>
        <w:numPr>
          <w:ilvl w:val="0"/>
          <w:numId w:val="14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The project must be version-controlled using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Git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6DAD1026" w14:textId="77777777" w:rsidR="00E87659" w:rsidRPr="00E87659" w:rsidRDefault="00E87659" w:rsidP="00E87659">
      <w:pPr>
        <w:widowControl/>
        <w:numPr>
          <w:ilvl w:val="0"/>
          <w:numId w:val="14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All code should be committed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regularly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with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 xml:space="preserve">meaningful </w:t>
      </w:r>
      <w:proofErr w:type="gramStart"/>
      <w:r w:rsidRPr="00E87659">
        <w:rPr>
          <w:rFonts w:ascii="Arial" w:eastAsia="Times New Roman" w:hAnsi="Arial" w:cs="Times New Roman"/>
          <w:b/>
          <w:color w:val="auto"/>
          <w:szCs w:val="24"/>
        </w:rPr>
        <w:t>commit</w:t>
      </w:r>
      <w:proofErr w:type="gramEnd"/>
      <w:r w:rsidRPr="00E87659">
        <w:rPr>
          <w:rFonts w:ascii="Arial" w:eastAsia="Times New Roman" w:hAnsi="Arial" w:cs="Times New Roman"/>
          <w:b/>
          <w:color w:val="auto"/>
          <w:szCs w:val="24"/>
        </w:rPr>
        <w:t xml:space="preserve"> messages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23516AEE" w14:textId="77777777" w:rsidR="00E87659" w:rsidRPr="00E87659" w:rsidRDefault="00E87659" w:rsidP="00E87659">
      <w:pPr>
        <w:widowControl/>
        <w:numPr>
          <w:ilvl w:val="0"/>
          <w:numId w:val="14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The complete project must be hosted on a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public GitHub repository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0580004F" w14:textId="77777777" w:rsidR="00E87659" w:rsidRPr="00E87659" w:rsidRDefault="00E87659" w:rsidP="00E87659">
      <w:pPr>
        <w:widowControl/>
        <w:numPr>
          <w:ilvl w:val="0"/>
          <w:numId w:val="14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The repository should include:</w:t>
      </w:r>
    </w:p>
    <w:p w14:paraId="1A9893FE" w14:textId="77777777" w:rsidR="00E87659" w:rsidRPr="00E87659" w:rsidRDefault="00E87659" w:rsidP="00E87659">
      <w:pPr>
        <w:widowControl/>
        <w:numPr>
          <w:ilvl w:val="1"/>
          <w:numId w:val="15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A </w:t>
      </w:r>
      <w:r w:rsidRPr="00E87659">
        <w:rPr>
          <w:rFonts w:ascii="Courier New" w:eastAsia="Times New Roman" w:hAnsi="Courier New" w:cs="Courier New"/>
          <w:color w:val="auto"/>
          <w:szCs w:val="24"/>
          <w:bdr w:val="none" w:sz="0" w:space="0" w:color="auto" w:frame="1"/>
          <w:shd w:val="clear" w:color="auto" w:fill="F4F5F7"/>
        </w:rPr>
        <w:t>README.md</w:t>
      </w:r>
      <w:r w:rsidRPr="00E87659">
        <w:rPr>
          <w:rFonts w:ascii="Arial" w:eastAsia="Times New Roman" w:hAnsi="Arial" w:cs="Times New Roman"/>
          <w:color w:val="auto"/>
          <w:szCs w:val="24"/>
        </w:rPr>
        <w:t xml:space="preserve"> file with a brief project description and usage instructions</w:t>
      </w:r>
    </w:p>
    <w:p w14:paraId="6A724113" w14:textId="77777777" w:rsidR="00E87659" w:rsidRPr="00E87659" w:rsidRDefault="00E87659" w:rsidP="00E87659">
      <w:pPr>
        <w:widowControl/>
        <w:numPr>
          <w:ilvl w:val="1"/>
          <w:numId w:val="15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The full source code</w:t>
      </w:r>
    </w:p>
    <w:p w14:paraId="3C3772E2" w14:textId="77777777" w:rsidR="00E87659" w:rsidRPr="00E87659" w:rsidRDefault="00E87659" w:rsidP="00E87659">
      <w:pPr>
        <w:widowControl/>
        <w:numPr>
          <w:ilvl w:val="1"/>
          <w:numId w:val="15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>Any sample JSON inputs used for testing (if applicable)</w:t>
      </w:r>
    </w:p>
    <w:p w14:paraId="363F210B" w14:textId="77777777" w:rsidR="00E87659" w:rsidRPr="00E87659" w:rsidRDefault="00E87659" w:rsidP="00E87659">
      <w:pPr>
        <w:widowControl/>
        <w:numPr>
          <w:ilvl w:val="0"/>
          <w:numId w:val="14"/>
        </w:numPr>
        <w:suppressAutoHyphens w:val="0"/>
        <w:autoSpaceDE/>
        <w:autoSpaceDN/>
        <w:adjustRightInd/>
        <w:spacing w:after="120" w:line="240" w:lineRule="auto"/>
        <w:textAlignment w:val="auto"/>
        <w:rPr>
          <w:rFonts w:ascii="Arial" w:eastAsia="Times New Roman" w:hAnsi="Arial" w:cs="Times New Roman"/>
          <w:color w:val="auto"/>
          <w:szCs w:val="24"/>
        </w:rPr>
      </w:pPr>
      <w:r w:rsidRPr="00E87659">
        <w:rPr>
          <w:rFonts w:ascii="Arial" w:eastAsia="Times New Roman" w:hAnsi="Arial" w:cs="Times New Roman"/>
          <w:color w:val="auto"/>
          <w:szCs w:val="24"/>
        </w:rPr>
        <w:t xml:space="preserve">Submit the project by sharing the </w:t>
      </w:r>
      <w:r w:rsidRPr="00E87659">
        <w:rPr>
          <w:rFonts w:ascii="Arial" w:eastAsia="Times New Roman" w:hAnsi="Arial" w:cs="Times New Roman"/>
          <w:b/>
          <w:color w:val="auto"/>
          <w:szCs w:val="24"/>
        </w:rPr>
        <w:t>GitHub repository URL</w:t>
      </w:r>
      <w:r w:rsidRPr="00E87659">
        <w:rPr>
          <w:rFonts w:ascii="Arial" w:eastAsia="Times New Roman" w:hAnsi="Arial" w:cs="Times New Roman"/>
          <w:color w:val="auto"/>
          <w:szCs w:val="24"/>
        </w:rPr>
        <w:t>.</w:t>
      </w:r>
    </w:p>
    <w:p w14:paraId="4F4F5DBB" w14:textId="77777777" w:rsidR="003B4889" w:rsidRPr="00CE3F1D" w:rsidRDefault="003B4889" w:rsidP="00CE3F1D"/>
    <w:sectPr w:rsidR="003B4889" w:rsidRPr="00CE3F1D" w:rsidSect="00B812A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 w:code="9"/>
      <w:pgMar w:top="2837" w:right="1080" w:bottom="2131" w:left="1080" w:header="734" w:footer="173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4E891" w14:textId="77777777" w:rsidR="004F1E59" w:rsidRDefault="004F1E59" w:rsidP="003B228E">
      <w:r>
        <w:separator/>
      </w:r>
    </w:p>
  </w:endnote>
  <w:endnote w:type="continuationSeparator" w:id="0">
    <w:p w14:paraId="0346AD00" w14:textId="77777777" w:rsidR="004F1E59" w:rsidRDefault="004F1E59" w:rsidP="003B22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rialMT">
    <w:altName w:val="Times New Roman"/>
    <w:charset w:val="00"/>
    <w:family w:val="auto"/>
    <w:pitch w:val="variable"/>
    <w:sig w:usb0="00000000" w:usb1="C0007843" w:usb2="00000009" w:usb3="00000000" w:csb0="000001FF" w:csb1="00000000"/>
  </w:font>
  <w:font w:name="TitilliumText22L Rg">
    <w:altName w:val="Calibri"/>
    <w:panose1 w:val="00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Arial-BoldMT">
    <w:altName w:val="Times New Roman"/>
    <w:charset w:val="00"/>
    <w:family w:val="auto"/>
    <w:pitch w:val="variable"/>
    <w:sig w:usb0="00000000" w:usb1="C0007843" w:usb2="00000009" w:usb3="00000000" w:csb0="000001FF" w:csb1="00000000"/>
  </w:font>
  <w:font w:name="Arial-ItalicMT">
    <w:altName w:val="Times New Roman"/>
    <w:charset w:val="00"/>
    <w:family w:val="auto"/>
    <w:pitch w:val="variable"/>
    <w:sig w:usb0="00000000" w:usb1="00007843" w:usb2="00000001" w:usb3="00000000" w:csb0="000001BF" w:csb1="00000000"/>
  </w:font>
  <w:font w:name="TitilliumText22L Xb">
    <w:altName w:val="Calibri"/>
    <w:panose1 w:val="00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Titillium B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Titillium Lt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00DB577-8BA7-4044-9D7B-5FD5E3ED56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7ADF0" w14:textId="77777777" w:rsidR="003E7787" w:rsidRDefault="003E7787" w:rsidP="004C175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F8CF1F" w14:textId="77777777" w:rsidR="003E7787" w:rsidRDefault="003E7787" w:rsidP="003036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8F740" w14:textId="77777777" w:rsidR="004C1753" w:rsidRPr="003A1FB2" w:rsidRDefault="004C1753" w:rsidP="001E2537">
    <w:pPr>
      <w:pStyle w:val="Footer"/>
      <w:framePr w:wrap="none" w:vAnchor="text" w:hAnchor="margin" w:xAlign="right" w:y="1"/>
      <w:rPr>
        <w:rStyle w:val="PageNumber"/>
        <w:color w:val="006FB7"/>
      </w:rPr>
    </w:pPr>
    <w:r w:rsidRPr="003A1FB2">
      <w:rPr>
        <w:rStyle w:val="PageNumber"/>
        <w:color w:val="006FB7"/>
      </w:rPr>
      <w:fldChar w:fldCharType="begin"/>
    </w:r>
    <w:r w:rsidRPr="003A1FB2">
      <w:rPr>
        <w:rStyle w:val="PageNumber"/>
        <w:color w:val="006FB7"/>
      </w:rPr>
      <w:instrText xml:space="preserve">PAGE  </w:instrText>
    </w:r>
    <w:r w:rsidRPr="003A1FB2">
      <w:rPr>
        <w:rStyle w:val="PageNumber"/>
        <w:color w:val="006FB7"/>
      </w:rPr>
      <w:fldChar w:fldCharType="separate"/>
    </w:r>
    <w:r w:rsidR="00274A11" w:rsidRPr="003A1FB2">
      <w:rPr>
        <w:rStyle w:val="PageNumber"/>
        <w:noProof/>
        <w:color w:val="006FB7"/>
      </w:rPr>
      <w:t>3</w:t>
    </w:r>
    <w:r w:rsidRPr="003A1FB2">
      <w:rPr>
        <w:rStyle w:val="PageNumber"/>
        <w:color w:val="006FB7"/>
      </w:rPr>
      <w:fldChar w:fldCharType="end"/>
    </w:r>
  </w:p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77"/>
      <w:gridCol w:w="2648"/>
    </w:tblGrid>
    <w:tr w:rsidR="00C511E7" w14:paraId="30F2F0C1" w14:textId="77777777" w:rsidTr="00C511E7">
      <w:trPr>
        <w:trHeight w:val="209"/>
      </w:trPr>
      <w:tc>
        <w:tcPr>
          <w:tcW w:w="7077" w:type="dxa"/>
        </w:tcPr>
        <w:p w14:paraId="16321A1C" w14:textId="77777777" w:rsidR="003A1FB2" w:rsidRPr="004C1753" w:rsidRDefault="003A1FB2" w:rsidP="003A1FB2">
          <w:pPr>
            <w:spacing w:after="0"/>
            <w:ind w:right="360"/>
            <w:rPr>
              <w:color w:val="006CA9"/>
              <w:sz w:val="18"/>
              <w:szCs w:val="18"/>
            </w:rPr>
          </w:pPr>
          <w:r w:rsidRPr="004C1753">
            <w:rPr>
              <w:b/>
              <w:color w:val="006CA9"/>
              <w:sz w:val="18"/>
              <w:szCs w:val="18"/>
            </w:rPr>
            <w:t xml:space="preserve">NNG </w:t>
          </w:r>
          <w:r>
            <w:rPr>
              <w:b/>
              <w:color w:val="006CA9"/>
              <w:sz w:val="18"/>
              <w:szCs w:val="18"/>
            </w:rPr>
            <w:t>K</w:t>
          </w:r>
          <w:r w:rsidRPr="004C1753">
            <w:rPr>
              <w:b/>
              <w:color w:val="006CA9"/>
              <w:sz w:val="18"/>
              <w:szCs w:val="18"/>
            </w:rPr>
            <w:t>ft.</w:t>
          </w:r>
          <w:r w:rsidRPr="004C1753">
            <w:rPr>
              <w:color w:val="006CA9"/>
              <w:sz w:val="18"/>
              <w:szCs w:val="18"/>
            </w:rPr>
            <w:t xml:space="preserve"> </w:t>
          </w:r>
          <w:proofErr w:type="spellStart"/>
          <w:r w:rsidRPr="004C1753">
            <w:rPr>
              <w:color w:val="006CA9"/>
              <w:sz w:val="18"/>
              <w:szCs w:val="18"/>
            </w:rPr>
            <w:t>Szépvölgyi</w:t>
          </w:r>
          <w:proofErr w:type="spellEnd"/>
          <w:r w:rsidRPr="004C1753">
            <w:rPr>
              <w:color w:val="006CA9"/>
              <w:sz w:val="18"/>
              <w:szCs w:val="18"/>
            </w:rPr>
            <w:t xml:space="preserve"> </w:t>
          </w:r>
          <w:proofErr w:type="spellStart"/>
          <w:r w:rsidRPr="004C1753">
            <w:rPr>
              <w:color w:val="006CA9"/>
              <w:sz w:val="18"/>
              <w:szCs w:val="18"/>
            </w:rPr>
            <w:t>út</w:t>
          </w:r>
          <w:proofErr w:type="spellEnd"/>
          <w:r w:rsidRPr="004C1753">
            <w:rPr>
              <w:color w:val="006CA9"/>
              <w:sz w:val="18"/>
              <w:szCs w:val="18"/>
            </w:rPr>
            <w:t xml:space="preserve"> 35-37., </w:t>
          </w:r>
          <w:r>
            <w:rPr>
              <w:color w:val="006CA9"/>
              <w:sz w:val="18"/>
              <w:szCs w:val="18"/>
            </w:rPr>
            <w:t>H</w:t>
          </w:r>
          <w:r w:rsidRPr="004C1753">
            <w:rPr>
              <w:color w:val="006CA9"/>
              <w:sz w:val="18"/>
              <w:szCs w:val="18"/>
            </w:rPr>
            <w:t>-1037, Budapest, Hungary</w:t>
          </w:r>
        </w:p>
        <w:p w14:paraId="1B205F11" w14:textId="77777777" w:rsidR="003A1FB2" w:rsidRPr="004C1753" w:rsidRDefault="003A1FB2" w:rsidP="003A1FB2">
          <w:pPr>
            <w:spacing w:after="0"/>
            <w:rPr>
              <w:color w:val="006CA9"/>
              <w:sz w:val="18"/>
              <w:szCs w:val="18"/>
            </w:rPr>
          </w:pPr>
          <w:r>
            <w:rPr>
              <w:color w:val="006CA9"/>
              <w:sz w:val="18"/>
              <w:szCs w:val="18"/>
            </w:rPr>
            <w:t>T</w:t>
          </w:r>
          <w:r w:rsidRPr="004C1753">
            <w:rPr>
              <w:color w:val="006CA9"/>
              <w:sz w:val="18"/>
              <w:szCs w:val="18"/>
            </w:rPr>
            <w:t>el.: +36 (1) 872-0000 Fax: +36 (1) 872-0100</w:t>
          </w:r>
        </w:p>
        <w:p w14:paraId="43EBE02C" w14:textId="77777777" w:rsidR="004C1753" w:rsidRDefault="004C1753" w:rsidP="00B36D29">
          <w:pPr>
            <w:pStyle w:val="Footer"/>
            <w:spacing w:after="0"/>
          </w:pPr>
        </w:p>
      </w:tc>
      <w:tc>
        <w:tcPr>
          <w:tcW w:w="2648" w:type="dxa"/>
        </w:tcPr>
        <w:p w14:paraId="4B03DF63" w14:textId="77777777" w:rsidR="004C1753" w:rsidRPr="00C511E7" w:rsidRDefault="004C1753" w:rsidP="00B36D29">
          <w:pPr>
            <w:pStyle w:val="Footer"/>
            <w:spacing w:after="0"/>
            <w:jc w:val="right"/>
            <w:rPr>
              <w:color w:val="006CA9"/>
              <w:sz w:val="18"/>
              <w:szCs w:val="18"/>
            </w:rPr>
          </w:pPr>
        </w:p>
        <w:p w14:paraId="6E9DA5EA" w14:textId="77777777" w:rsidR="004C1753" w:rsidRPr="00C511E7" w:rsidRDefault="003A1FB2" w:rsidP="00B36D29">
          <w:pPr>
            <w:pStyle w:val="Footer"/>
            <w:spacing w:after="0"/>
            <w:jc w:val="right"/>
            <w:rPr>
              <w:b/>
              <w:sz w:val="18"/>
              <w:szCs w:val="18"/>
            </w:rPr>
          </w:pPr>
          <w:r w:rsidRPr="003A1FB2">
            <w:rPr>
              <w:b/>
              <w:color w:val="006FB7"/>
              <w:sz w:val="18"/>
              <w:szCs w:val="18"/>
            </w:rPr>
            <w:t>nng</w:t>
          </w:r>
          <w:r w:rsidR="00572F9E" w:rsidRPr="003A1FB2">
            <w:rPr>
              <w:b/>
              <w:color w:val="006FB7"/>
              <w:sz w:val="18"/>
              <w:szCs w:val="18"/>
            </w:rPr>
            <w:t>.com</w:t>
          </w:r>
        </w:p>
      </w:tc>
    </w:tr>
  </w:tbl>
  <w:p w14:paraId="730AE192" w14:textId="77777777" w:rsidR="00C511E7" w:rsidRPr="004C1753" w:rsidRDefault="00C511E7" w:rsidP="004C17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44650" w14:textId="77777777" w:rsidR="003E7787" w:rsidRDefault="00787FD8" w:rsidP="00787FD8">
    <w:pPr>
      <w:pStyle w:val="Footer"/>
      <w:tabs>
        <w:tab w:val="clear" w:pos="4680"/>
        <w:tab w:val="clear" w:pos="9360"/>
        <w:tab w:val="left" w:pos="540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C249FC" w14:textId="77777777" w:rsidR="004F1E59" w:rsidRDefault="004F1E59" w:rsidP="003B228E">
      <w:r>
        <w:separator/>
      </w:r>
    </w:p>
  </w:footnote>
  <w:footnote w:type="continuationSeparator" w:id="0">
    <w:p w14:paraId="756EB8FC" w14:textId="77777777" w:rsidR="004F1E59" w:rsidRDefault="004F1E59" w:rsidP="003B22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8CEA0" w14:textId="77777777" w:rsidR="00AB6735" w:rsidRDefault="00AB673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0768" behindDoc="0" locked="0" layoutInCell="1" allowOverlap="1" wp14:anchorId="09E17127" wp14:editId="28BEAA2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3970" b="5080"/>
              <wp:wrapSquare wrapText="bothSides"/>
              <wp:docPr id="3" name="Text Box 3" descr="NNG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615048" w14:textId="77777777" w:rsidR="00AB6735" w:rsidRPr="00AB6735" w:rsidRDefault="00AB6735">
                          <w:pPr>
                            <w:rPr>
                              <w:rFonts w:ascii="Calibri" w:eastAsia="Calibri" w:hAnsi="Calibri" w:cs="Calibri"/>
                              <w:color w:val="000000"/>
                            </w:rPr>
                          </w:pPr>
                          <w:r w:rsidRPr="00AB6735">
                            <w:rPr>
                              <w:rFonts w:ascii="Calibri" w:eastAsia="Calibri" w:hAnsi="Calibri" w:cs="Calibri"/>
                              <w:color w:val="000000"/>
                            </w:rPr>
                            <w:t>NNG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E1712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NNG Confidential" style="position:absolute;margin-left:0;margin-top:.05pt;width:34.95pt;height:34.95pt;z-index:25168076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56615048" w14:textId="77777777" w:rsidR="00AB6735" w:rsidRPr="00AB6735" w:rsidRDefault="00AB6735">
                    <w:pPr>
                      <w:rPr>
                        <w:rFonts w:ascii="Calibri" w:eastAsia="Calibri" w:hAnsi="Calibri" w:cs="Calibri"/>
                        <w:color w:val="000000"/>
                      </w:rPr>
                    </w:pPr>
                    <w:r w:rsidRPr="00AB6735">
                      <w:rPr>
                        <w:rFonts w:ascii="Calibri" w:eastAsia="Calibri" w:hAnsi="Calibri" w:cs="Calibri"/>
                        <w:color w:val="000000"/>
                      </w:rPr>
                      <w:t>NNG Confidential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09DD6" w14:textId="77777777" w:rsidR="003E7787" w:rsidRDefault="003A1FB2" w:rsidP="00AD3C2C">
    <w:pPr>
      <w:pStyle w:val="HeaderNormal"/>
    </w:pPr>
    <w:r>
      <w:rPr>
        <w:noProof/>
      </w:rPr>
      <w:drawing>
        <wp:anchor distT="0" distB="0" distL="114300" distR="114300" simplePos="0" relativeHeight="251682816" behindDoc="1" locked="0" layoutInCell="1" allowOverlap="1" wp14:anchorId="3593655A" wp14:editId="72A401D6">
          <wp:simplePos x="0" y="0"/>
          <wp:positionH relativeFrom="column">
            <wp:posOffset>-695960</wp:posOffset>
          </wp:positionH>
          <wp:positionV relativeFrom="paragraph">
            <wp:posOffset>-54610</wp:posOffset>
          </wp:positionV>
          <wp:extent cx="7561310" cy="1173480"/>
          <wp:effectExtent l="0" t="0" r="1905" b="7620"/>
          <wp:wrapNone/>
          <wp:docPr id="15" name="Picture 15" descr="A picture containing indoor, sitting, dark, look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sset 44header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310" cy="1173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B6735">
      <w:rPr>
        <w:noProof/>
      </w:rPr>
      <mc:AlternateContent>
        <mc:Choice Requires="wps">
          <w:drawing>
            <wp:anchor distT="0" distB="0" distL="0" distR="0" simplePos="0" relativeHeight="251681792" behindDoc="0" locked="0" layoutInCell="1" allowOverlap="1" wp14:anchorId="18E76E46" wp14:editId="017E2CE7">
              <wp:simplePos x="686435" y="46672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3970" b="5080"/>
              <wp:wrapSquare wrapText="bothSides"/>
              <wp:docPr id="4" name="Text Box 4" descr="NNG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02C8D7" w14:textId="77777777" w:rsidR="00AB6735" w:rsidRPr="00AB6735" w:rsidRDefault="00AB6735">
                          <w:pPr>
                            <w:rPr>
                              <w:rFonts w:ascii="Calibri" w:eastAsia="Calibri" w:hAnsi="Calibri" w:cs="Calibri"/>
                              <w:color w:val="000000"/>
                            </w:rPr>
                          </w:pPr>
                          <w:r w:rsidRPr="00AB6735">
                            <w:rPr>
                              <w:rFonts w:ascii="Calibri" w:eastAsia="Calibri" w:hAnsi="Calibri" w:cs="Calibri"/>
                              <w:color w:val="000000"/>
                            </w:rPr>
                            <w:t>NNG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E76E4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NNG Confidential" style="position:absolute;margin-left:0;margin-top:.05pt;width:34.95pt;height:34.95pt;z-index:25168179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textbox style="mso-fit-shape-to-text:t" inset="0,0,0,0">
                <w:txbxContent>
                  <w:p w14:paraId="5002C8D7" w14:textId="77777777" w:rsidR="00AB6735" w:rsidRPr="00AB6735" w:rsidRDefault="00AB6735">
                    <w:pPr>
                      <w:rPr>
                        <w:rFonts w:ascii="Calibri" w:eastAsia="Calibri" w:hAnsi="Calibri" w:cs="Calibri"/>
                        <w:color w:val="000000"/>
                      </w:rPr>
                    </w:pPr>
                    <w:r w:rsidRPr="00AB6735">
                      <w:rPr>
                        <w:rFonts w:ascii="Calibri" w:eastAsia="Calibri" w:hAnsi="Calibri" w:cs="Calibri"/>
                        <w:color w:val="000000"/>
                      </w:rPr>
                      <w:t>NNG Confidential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04B57" w14:textId="77777777" w:rsidR="00AB6735" w:rsidRDefault="00AB673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79744" behindDoc="0" locked="0" layoutInCell="1" allowOverlap="1" wp14:anchorId="608D599B" wp14:editId="29B37849">
              <wp:simplePos x="685800" y="46482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3970" b="5080"/>
              <wp:wrapSquare wrapText="bothSides"/>
              <wp:docPr id="2" name="Text Box 2" descr="NNG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79A1B8" w14:textId="77777777" w:rsidR="00AB6735" w:rsidRPr="00AB6735" w:rsidRDefault="00AB6735">
                          <w:pPr>
                            <w:rPr>
                              <w:rFonts w:ascii="Calibri" w:eastAsia="Calibri" w:hAnsi="Calibri" w:cs="Calibri"/>
                              <w:color w:val="000000"/>
                            </w:rPr>
                          </w:pPr>
                          <w:r w:rsidRPr="00AB6735">
                            <w:rPr>
                              <w:rFonts w:ascii="Calibri" w:eastAsia="Calibri" w:hAnsi="Calibri" w:cs="Calibri"/>
                              <w:color w:val="000000"/>
                            </w:rPr>
                            <w:t>NNG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8D599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NNG Confidential" style="position:absolute;margin-left:0;margin-top:.05pt;width:34.95pt;height:34.95pt;z-index:25167974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4679A1B8" w14:textId="77777777" w:rsidR="00AB6735" w:rsidRPr="00AB6735" w:rsidRDefault="00AB6735">
                    <w:pPr>
                      <w:rPr>
                        <w:rFonts w:ascii="Calibri" w:eastAsia="Calibri" w:hAnsi="Calibri" w:cs="Calibri"/>
                        <w:color w:val="000000"/>
                      </w:rPr>
                    </w:pPr>
                    <w:r w:rsidRPr="00AB6735">
                      <w:rPr>
                        <w:rFonts w:ascii="Calibri" w:eastAsia="Calibri" w:hAnsi="Calibri" w:cs="Calibri"/>
                        <w:color w:val="000000"/>
                      </w:rPr>
                      <w:t>NNG Confidential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B58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7237F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5491F59"/>
    <w:multiLevelType w:val="multilevel"/>
    <w:tmpl w:val="04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2558649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F7A7E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304342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71500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C9A0E0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FA66191"/>
    <w:multiLevelType w:val="hybridMultilevel"/>
    <w:tmpl w:val="7FA66191"/>
    <w:lvl w:ilvl="0" w:tplc="386015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426E1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F430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D2D8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D473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C016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C544D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5078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5850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7FA66192"/>
    <w:multiLevelType w:val="hybridMultilevel"/>
    <w:tmpl w:val="7FA66192"/>
    <w:lvl w:ilvl="0" w:tplc="034E1D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357E9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F47A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2E8D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60C1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EA31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62ED9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FC63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AE00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7FA66193"/>
    <w:multiLevelType w:val="hybridMultilevel"/>
    <w:tmpl w:val="7FA66193"/>
    <w:lvl w:ilvl="0" w:tplc="98544A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94809A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8006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7A4B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8854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5C8B5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346F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1ACDE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84B9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7FA66194"/>
    <w:multiLevelType w:val="hybridMultilevel"/>
    <w:tmpl w:val="7FA66194"/>
    <w:lvl w:ilvl="0" w:tplc="00563B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3448E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6607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D4C74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200A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A4C3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1AE2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6264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50CC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7FA66195"/>
    <w:multiLevelType w:val="hybridMultilevel"/>
    <w:tmpl w:val="7FA66195"/>
    <w:lvl w:ilvl="0" w:tplc="238641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8B1AEB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34AD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B88E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AC10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AA6F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C0D2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9C617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7A19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7FA66196"/>
    <w:multiLevelType w:val="hybridMultilevel"/>
    <w:tmpl w:val="7FA66196"/>
    <w:lvl w:ilvl="0" w:tplc="8F8449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A516CE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64A5E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EA7C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506F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E202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EA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6F030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6E9D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7FA66197"/>
    <w:multiLevelType w:val="hybridMultilevel"/>
    <w:tmpl w:val="7FA66197"/>
    <w:lvl w:ilvl="0" w:tplc="321AA0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98764E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208A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B85B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92E7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A87D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BE35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0C23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36AF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941260854">
    <w:abstractNumId w:val="2"/>
  </w:num>
  <w:num w:numId="2" w16cid:durableId="1377463209">
    <w:abstractNumId w:val="7"/>
  </w:num>
  <w:num w:numId="3" w16cid:durableId="1159157911">
    <w:abstractNumId w:val="6"/>
  </w:num>
  <w:num w:numId="4" w16cid:durableId="869995042">
    <w:abstractNumId w:val="0"/>
  </w:num>
  <w:num w:numId="5" w16cid:durableId="974723135">
    <w:abstractNumId w:val="5"/>
  </w:num>
  <w:num w:numId="6" w16cid:durableId="238709967">
    <w:abstractNumId w:val="3"/>
  </w:num>
  <w:num w:numId="7" w16cid:durableId="2102986171">
    <w:abstractNumId w:val="4"/>
  </w:num>
  <w:num w:numId="8" w16cid:durableId="1292981584">
    <w:abstractNumId w:val="1"/>
  </w:num>
  <w:num w:numId="9" w16cid:durableId="7864586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04355903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7778366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25501441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07439884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86363719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04197835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documentProtection w:edit="readOnly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E59"/>
    <w:rsid w:val="00056A54"/>
    <w:rsid w:val="00061970"/>
    <w:rsid w:val="00067591"/>
    <w:rsid w:val="0008531F"/>
    <w:rsid w:val="000972C6"/>
    <w:rsid w:val="000A75DC"/>
    <w:rsid w:val="000B00F4"/>
    <w:rsid w:val="000B7286"/>
    <w:rsid w:val="000C0AEB"/>
    <w:rsid w:val="000C3482"/>
    <w:rsid w:val="000C443B"/>
    <w:rsid w:val="000F0CA9"/>
    <w:rsid w:val="000F4999"/>
    <w:rsid w:val="00102CD4"/>
    <w:rsid w:val="00106DDB"/>
    <w:rsid w:val="0015772E"/>
    <w:rsid w:val="00161D2B"/>
    <w:rsid w:val="00162E6F"/>
    <w:rsid w:val="001638F8"/>
    <w:rsid w:val="001640D0"/>
    <w:rsid w:val="0017519C"/>
    <w:rsid w:val="001828C4"/>
    <w:rsid w:val="00193F0D"/>
    <w:rsid w:val="00194925"/>
    <w:rsid w:val="00197696"/>
    <w:rsid w:val="001B04D8"/>
    <w:rsid w:val="001B0CBE"/>
    <w:rsid w:val="001B3CE8"/>
    <w:rsid w:val="001D3C17"/>
    <w:rsid w:val="001F1E32"/>
    <w:rsid w:val="0021439C"/>
    <w:rsid w:val="002254AF"/>
    <w:rsid w:val="002542C5"/>
    <w:rsid w:val="002620B4"/>
    <w:rsid w:val="002640D4"/>
    <w:rsid w:val="00274A11"/>
    <w:rsid w:val="0028338B"/>
    <w:rsid w:val="00296D6D"/>
    <w:rsid w:val="002B7209"/>
    <w:rsid w:val="002E1B5F"/>
    <w:rsid w:val="002F3B19"/>
    <w:rsid w:val="0030368B"/>
    <w:rsid w:val="00303E2C"/>
    <w:rsid w:val="00304900"/>
    <w:rsid w:val="00323B13"/>
    <w:rsid w:val="00330001"/>
    <w:rsid w:val="0033071F"/>
    <w:rsid w:val="00374FA7"/>
    <w:rsid w:val="00391600"/>
    <w:rsid w:val="003A1FB2"/>
    <w:rsid w:val="003A4F3F"/>
    <w:rsid w:val="003B228E"/>
    <w:rsid w:val="003B4889"/>
    <w:rsid w:val="003E4ED8"/>
    <w:rsid w:val="003E7787"/>
    <w:rsid w:val="003F74F8"/>
    <w:rsid w:val="003F75DB"/>
    <w:rsid w:val="00412A8C"/>
    <w:rsid w:val="00425D03"/>
    <w:rsid w:val="00430B3C"/>
    <w:rsid w:val="0044255B"/>
    <w:rsid w:val="00450DB9"/>
    <w:rsid w:val="00455406"/>
    <w:rsid w:val="00494481"/>
    <w:rsid w:val="004C1753"/>
    <w:rsid w:val="004F1E59"/>
    <w:rsid w:val="0050592D"/>
    <w:rsid w:val="005210EA"/>
    <w:rsid w:val="00546800"/>
    <w:rsid w:val="00572F9E"/>
    <w:rsid w:val="00582CEA"/>
    <w:rsid w:val="005834E5"/>
    <w:rsid w:val="00593437"/>
    <w:rsid w:val="005E258C"/>
    <w:rsid w:val="0061059E"/>
    <w:rsid w:val="00641A8E"/>
    <w:rsid w:val="00645AB1"/>
    <w:rsid w:val="00681E39"/>
    <w:rsid w:val="00683F54"/>
    <w:rsid w:val="006C0604"/>
    <w:rsid w:val="006C3597"/>
    <w:rsid w:val="006F796E"/>
    <w:rsid w:val="007375B4"/>
    <w:rsid w:val="0074018D"/>
    <w:rsid w:val="007615D0"/>
    <w:rsid w:val="00786832"/>
    <w:rsid w:val="00787FD8"/>
    <w:rsid w:val="007A3745"/>
    <w:rsid w:val="007C2E16"/>
    <w:rsid w:val="007E7E34"/>
    <w:rsid w:val="007F1328"/>
    <w:rsid w:val="008177BD"/>
    <w:rsid w:val="00844AE2"/>
    <w:rsid w:val="0086094D"/>
    <w:rsid w:val="00882791"/>
    <w:rsid w:val="008844C2"/>
    <w:rsid w:val="008B1299"/>
    <w:rsid w:val="008B63F1"/>
    <w:rsid w:val="008C54B6"/>
    <w:rsid w:val="008C634B"/>
    <w:rsid w:val="008D6E3C"/>
    <w:rsid w:val="008E5F70"/>
    <w:rsid w:val="00901184"/>
    <w:rsid w:val="00903FE6"/>
    <w:rsid w:val="00913776"/>
    <w:rsid w:val="00977BFF"/>
    <w:rsid w:val="0098155B"/>
    <w:rsid w:val="009D275C"/>
    <w:rsid w:val="00A278A7"/>
    <w:rsid w:val="00A42055"/>
    <w:rsid w:val="00A618CD"/>
    <w:rsid w:val="00AA3FBA"/>
    <w:rsid w:val="00AB6735"/>
    <w:rsid w:val="00AD03F8"/>
    <w:rsid w:val="00AD3C2C"/>
    <w:rsid w:val="00AD548E"/>
    <w:rsid w:val="00AF378C"/>
    <w:rsid w:val="00B040BD"/>
    <w:rsid w:val="00B23A9B"/>
    <w:rsid w:val="00B36D29"/>
    <w:rsid w:val="00B812AE"/>
    <w:rsid w:val="00B87DF7"/>
    <w:rsid w:val="00BB5959"/>
    <w:rsid w:val="00BE172D"/>
    <w:rsid w:val="00C06831"/>
    <w:rsid w:val="00C07A64"/>
    <w:rsid w:val="00C42FE5"/>
    <w:rsid w:val="00C511E7"/>
    <w:rsid w:val="00C52882"/>
    <w:rsid w:val="00C53EF7"/>
    <w:rsid w:val="00C55B5E"/>
    <w:rsid w:val="00C72CAD"/>
    <w:rsid w:val="00C84893"/>
    <w:rsid w:val="00C9248C"/>
    <w:rsid w:val="00CA10B5"/>
    <w:rsid w:val="00CA35D0"/>
    <w:rsid w:val="00CB2166"/>
    <w:rsid w:val="00CE1FCF"/>
    <w:rsid w:val="00CE3F1D"/>
    <w:rsid w:val="00CF3C45"/>
    <w:rsid w:val="00CF44CF"/>
    <w:rsid w:val="00D050FA"/>
    <w:rsid w:val="00D24E25"/>
    <w:rsid w:val="00D40282"/>
    <w:rsid w:val="00D42814"/>
    <w:rsid w:val="00D769DB"/>
    <w:rsid w:val="00D825AF"/>
    <w:rsid w:val="00D92C51"/>
    <w:rsid w:val="00DB6EFC"/>
    <w:rsid w:val="00DC3B69"/>
    <w:rsid w:val="00DF0C37"/>
    <w:rsid w:val="00DF6189"/>
    <w:rsid w:val="00E03E30"/>
    <w:rsid w:val="00E14409"/>
    <w:rsid w:val="00E23EAC"/>
    <w:rsid w:val="00E32369"/>
    <w:rsid w:val="00E35E06"/>
    <w:rsid w:val="00E656DE"/>
    <w:rsid w:val="00E71592"/>
    <w:rsid w:val="00E826C6"/>
    <w:rsid w:val="00E87659"/>
    <w:rsid w:val="00E96F1B"/>
    <w:rsid w:val="00EC465F"/>
    <w:rsid w:val="00EE5C55"/>
    <w:rsid w:val="00EE6371"/>
    <w:rsid w:val="00F0385D"/>
    <w:rsid w:val="00F11525"/>
    <w:rsid w:val="00F14A3B"/>
    <w:rsid w:val="00F47A4C"/>
    <w:rsid w:val="00F518F0"/>
    <w:rsid w:val="00FB2789"/>
    <w:rsid w:val="00FB54B0"/>
    <w:rsid w:val="00FC2E33"/>
    <w:rsid w:val="00FC3369"/>
    <w:rsid w:val="00FF0EBD"/>
    <w:rsid w:val="00FF5692"/>
    <w:rsid w:val="00FF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1CBF687B"/>
  <w15:chartTrackingRefBased/>
  <w15:docId w15:val="{2CAB0AC5-7B09-47FF-A0CD-4CC71D95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525"/>
    <w:pPr>
      <w:widowControl w:val="0"/>
      <w:suppressAutoHyphens/>
      <w:autoSpaceDE w:val="0"/>
      <w:autoSpaceDN w:val="0"/>
      <w:adjustRightInd w:val="0"/>
      <w:spacing w:after="160" w:line="336" w:lineRule="auto"/>
      <w:textAlignment w:val="center"/>
    </w:pPr>
    <w:rPr>
      <w:rFonts w:ascii="Titillium" w:hAnsi="Titillium" w:cs="ArialMT"/>
      <w:color w:val="757A7B" w:themeColor="text1" w:themeTint="BF"/>
      <w:sz w:val="20"/>
      <w:szCs w:val="20"/>
    </w:rPr>
  </w:style>
  <w:style w:type="paragraph" w:styleId="Heading1">
    <w:name w:val="heading 1"/>
    <w:basedOn w:val="BasicParagraph"/>
    <w:next w:val="Normal"/>
    <w:link w:val="Heading1Char"/>
    <w:autoRedefine/>
    <w:uiPriority w:val="9"/>
    <w:qFormat/>
    <w:rsid w:val="00C42FE5"/>
    <w:pPr>
      <w:spacing w:before="480" w:after="200" w:line="240" w:lineRule="auto"/>
      <w:outlineLvl w:val="0"/>
    </w:pPr>
    <w:rPr>
      <w:rFonts w:ascii="TitilliumText22L Rg" w:hAnsi="TitilliumText22L Rg" w:cs="Arial-BoldMT"/>
      <w:b/>
      <w:bCs/>
      <w:caps/>
      <w:color w:val="191919"/>
      <w:spacing w:val="6"/>
      <w:sz w:val="28"/>
      <w:szCs w:val="28"/>
    </w:rPr>
  </w:style>
  <w:style w:type="paragraph" w:styleId="Heading2">
    <w:name w:val="heading 2"/>
    <w:basedOn w:val="BasicParagraph"/>
    <w:next w:val="Normal"/>
    <w:link w:val="Heading2Char"/>
    <w:autoRedefine/>
    <w:uiPriority w:val="9"/>
    <w:unhideWhenUsed/>
    <w:qFormat/>
    <w:rsid w:val="00330001"/>
    <w:pPr>
      <w:spacing w:before="360" w:after="200" w:line="240" w:lineRule="auto"/>
      <w:outlineLvl w:val="1"/>
    </w:pPr>
    <w:rPr>
      <w:rFonts w:cs="Arial-ItalicMT"/>
      <w:caps/>
      <w:color w:val="4A4D4E" w:themeColor="text1"/>
      <w:sz w:val="28"/>
      <w:szCs w:val="28"/>
      <w14:textOutline w14:w="0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1FB2"/>
    <w:pPr>
      <w:keepNext/>
      <w:keepLines/>
      <w:spacing w:before="40"/>
      <w:outlineLvl w:val="2"/>
    </w:pPr>
    <w:rPr>
      <w:rFonts w:eastAsiaTheme="majorEastAsia" w:cstheme="majorBidi"/>
      <w:color w:val="006FB7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FB2"/>
    <w:pPr>
      <w:keepNext/>
      <w:keepLines/>
      <w:spacing w:before="40"/>
      <w:outlineLvl w:val="3"/>
    </w:pPr>
    <w:rPr>
      <w:rFonts w:eastAsiaTheme="majorEastAsia" w:cstheme="majorBidi"/>
      <w:i/>
      <w:iCs/>
      <w:color w:val="006FB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1FB2"/>
    <w:pPr>
      <w:keepNext/>
      <w:keepLines/>
      <w:spacing w:before="40"/>
      <w:outlineLvl w:val="4"/>
    </w:pPr>
    <w:rPr>
      <w:rFonts w:eastAsiaTheme="majorEastAsia" w:cstheme="majorBidi"/>
      <w:color w:val="006FB7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3A1FB2"/>
    <w:pPr>
      <w:keepNext/>
      <w:keepLines/>
      <w:spacing w:before="40"/>
      <w:outlineLvl w:val="5"/>
    </w:pPr>
    <w:rPr>
      <w:rFonts w:eastAsiaTheme="majorEastAsia" w:cstheme="majorBidi"/>
      <w:color w:val="006FB7"/>
    </w:rPr>
  </w:style>
  <w:style w:type="paragraph" w:styleId="Heading7">
    <w:name w:val="heading 7"/>
    <w:aliases w:val="Heading 6."/>
    <w:basedOn w:val="Normal"/>
    <w:next w:val="Normal"/>
    <w:link w:val="Heading7Char"/>
    <w:uiPriority w:val="9"/>
    <w:semiHidden/>
    <w:unhideWhenUsed/>
    <w:qFormat/>
    <w:rsid w:val="003A1FB2"/>
    <w:pPr>
      <w:keepNext/>
      <w:keepLines/>
      <w:spacing w:before="40"/>
      <w:outlineLvl w:val="6"/>
    </w:pPr>
    <w:rPr>
      <w:rFonts w:eastAsiaTheme="majorEastAsia" w:cstheme="majorBidi"/>
      <w:i/>
      <w:iCs/>
      <w:color w:val="006FB7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B69"/>
    <w:pPr>
      <w:keepNext/>
      <w:keepLines/>
      <w:numPr>
        <w:ilvl w:val="7"/>
        <w:numId w:val="1"/>
      </w:numPr>
      <w:spacing w:before="40"/>
      <w:outlineLvl w:val="7"/>
    </w:pPr>
    <w:rPr>
      <w:rFonts w:eastAsiaTheme="majorEastAsia" w:cstheme="majorBidi"/>
      <w:color w:val="64686A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B69"/>
    <w:pPr>
      <w:keepNext/>
      <w:keepLines/>
      <w:numPr>
        <w:ilvl w:val="8"/>
        <w:numId w:val="1"/>
      </w:numPr>
      <w:spacing w:before="40"/>
      <w:outlineLvl w:val="8"/>
    </w:pPr>
    <w:rPr>
      <w:rFonts w:eastAsiaTheme="majorEastAsia" w:cstheme="majorBidi"/>
      <w:i/>
      <w:iCs/>
      <w:color w:val="64686A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228E"/>
    <w:pPr>
      <w:tabs>
        <w:tab w:val="center" w:pos="4680"/>
        <w:tab w:val="right" w:pos="9360"/>
      </w:tabs>
    </w:pPr>
    <w:rPr>
      <w:b/>
      <w:bCs/>
      <w:caps/>
      <w:color w:val="0077C0"/>
    </w:rPr>
  </w:style>
  <w:style w:type="character" w:customStyle="1" w:styleId="HeaderChar">
    <w:name w:val="Header Char"/>
    <w:basedOn w:val="DefaultParagraphFont"/>
    <w:link w:val="Header"/>
    <w:uiPriority w:val="99"/>
    <w:rsid w:val="003B228E"/>
    <w:rPr>
      <w:rFonts w:ascii="ArialMT" w:hAnsi="ArialMT" w:cs="ArialMT"/>
      <w:b/>
      <w:bCs/>
      <w:caps/>
      <w:color w:val="0077C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F6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6189"/>
  </w:style>
  <w:style w:type="paragraph" w:styleId="Subtitle">
    <w:name w:val="Subtitle"/>
    <w:basedOn w:val="BasicParagraph"/>
    <w:next w:val="Normal"/>
    <w:link w:val="SubtitleChar"/>
    <w:autoRedefine/>
    <w:uiPriority w:val="11"/>
    <w:qFormat/>
    <w:rsid w:val="003A1FB2"/>
    <w:pPr>
      <w:spacing w:before="240" w:after="300" w:line="288" w:lineRule="auto"/>
    </w:pPr>
    <w:rPr>
      <w:rFonts w:cs="ArialMT"/>
      <w:i/>
      <w:color w:val="006FB7"/>
      <w:spacing w:val="20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A1FB2"/>
    <w:rPr>
      <w:rFonts w:ascii="Titillium" w:hAnsi="Titillium" w:cs="ArialMT"/>
      <w:i/>
      <w:color w:val="006FB7"/>
      <w:spacing w:val="20"/>
      <w:sz w:val="36"/>
      <w:szCs w:val="36"/>
    </w:rPr>
  </w:style>
  <w:style w:type="paragraph" w:styleId="Title">
    <w:name w:val="Title"/>
    <w:basedOn w:val="BasicParagraph"/>
    <w:next w:val="Normal"/>
    <w:link w:val="TitleChar"/>
    <w:autoRedefine/>
    <w:uiPriority w:val="10"/>
    <w:qFormat/>
    <w:rsid w:val="003A1FB2"/>
    <w:pPr>
      <w:spacing w:before="300" w:after="360" w:line="240" w:lineRule="auto"/>
    </w:pPr>
    <w:rPr>
      <w:rFonts w:ascii="TitilliumText22L Xb" w:hAnsi="TitilliumText22L Xb" w:cs="Arial-BoldMT"/>
      <w:b/>
      <w:bCs/>
      <w:caps/>
      <w:color w:val="006FB7"/>
      <w:spacing w:val="20"/>
      <w:sz w:val="52"/>
      <w:szCs w:val="52"/>
      <w14:textOutline w14:w="0" w14:cap="flat" w14:cmpd="sng" w14:algn="ctr">
        <w14:noFill/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3A1FB2"/>
    <w:rPr>
      <w:rFonts w:ascii="TitilliumText22L Xb" w:hAnsi="TitilliumText22L Xb" w:cs="Arial-BoldMT"/>
      <w:b/>
      <w:bCs/>
      <w:caps/>
      <w:color w:val="006FB7"/>
      <w:spacing w:val="20"/>
      <w:sz w:val="52"/>
      <w:szCs w:val="52"/>
      <w14:textOutline w14:w="0" w14:cap="flat" w14:cmpd="sng" w14:algn="ctr">
        <w14:noFill/>
        <w14:prstDash w14:val="solid"/>
        <w14:round/>
      </w14:textOutline>
    </w:rPr>
  </w:style>
  <w:style w:type="character" w:styleId="SubtleEmphasis">
    <w:name w:val="Subtle Emphasis"/>
    <w:basedOn w:val="DefaultParagraphFont"/>
    <w:uiPriority w:val="19"/>
    <w:rsid w:val="000972C6"/>
    <w:rPr>
      <w:rFonts w:asciiTheme="majorHAnsi" w:hAnsiTheme="majorHAnsi"/>
      <w:i/>
      <w:iCs/>
      <w:color w:val="757A7B" w:themeColor="text1" w:themeTint="BF"/>
    </w:rPr>
  </w:style>
  <w:style w:type="paragraph" w:customStyle="1" w:styleId="BasicParagraph">
    <w:name w:val="[Basic Paragraph]"/>
    <w:basedOn w:val="Normal"/>
    <w:uiPriority w:val="99"/>
    <w:rsid w:val="000972C6"/>
    <w:rPr>
      <w:rFonts w:cs="MinionPro-Regular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C42FE5"/>
    <w:rPr>
      <w:rFonts w:ascii="TitilliumText22L Rg" w:hAnsi="TitilliumText22L Rg" w:cs="Arial-BoldMT"/>
      <w:b/>
      <w:bCs/>
      <w:caps/>
      <w:color w:val="191919"/>
      <w:spacing w:val="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0001"/>
    <w:rPr>
      <w:rFonts w:ascii="Titillium" w:hAnsi="Titillium" w:cs="Arial-ItalicMT"/>
      <w:caps/>
      <w:color w:val="4A4D4E" w:themeColor="text1"/>
      <w:sz w:val="28"/>
      <w:szCs w:val="28"/>
      <w14:textOutline w14:w="0" w14:cap="flat" w14:cmpd="sng" w14:algn="ctr">
        <w14:noFill/>
        <w14:prstDash w14:val="solid"/>
        <w14:round/>
      </w14:textOutline>
    </w:rPr>
  </w:style>
  <w:style w:type="paragraph" w:customStyle="1" w:styleId="HeaderNormal">
    <w:name w:val="Header Normal"/>
    <w:basedOn w:val="Normal"/>
    <w:rsid w:val="003B228E"/>
    <w:pPr>
      <w:ind w:right="1701"/>
    </w:pPr>
  </w:style>
  <w:style w:type="character" w:styleId="Emphasis">
    <w:name w:val="Emphasis"/>
    <w:basedOn w:val="DefaultParagraphFont"/>
    <w:uiPriority w:val="20"/>
    <w:rsid w:val="000972C6"/>
    <w:rPr>
      <w:rFonts w:asciiTheme="majorHAnsi" w:hAnsiTheme="majorHAnsi"/>
      <w:i/>
      <w:iCs/>
    </w:rPr>
  </w:style>
  <w:style w:type="character" w:styleId="IntenseEmphasis">
    <w:name w:val="Intense Emphasis"/>
    <w:basedOn w:val="DefaultParagraphFont"/>
    <w:uiPriority w:val="21"/>
    <w:rsid w:val="000972C6"/>
    <w:rPr>
      <w:rFonts w:asciiTheme="majorHAnsi" w:hAnsiTheme="majorHAnsi"/>
      <w:i/>
      <w:iCs/>
      <w:color w:val="006FB7" w:themeColor="accent1"/>
    </w:rPr>
  </w:style>
  <w:style w:type="character" w:styleId="Strong">
    <w:name w:val="Strong"/>
    <w:basedOn w:val="DefaultParagraphFont"/>
    <w:uiPriority w:val="22"/>
    <w:rsid w:val="000972C6"/>
    <w:rPr>
      <w:rFonts w:asciiTheme="majorHAnsi" w:hAnsiTheme="majorHAns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rsid w:val="00F14A3B"/>
    <w:pPr>
      <w:pBdr>
        <w:top w:val="single" w:sz="4" w:space="10" w:color="006FB7" w:themeColor="accent1"/>
        <w:bottom w:val="single" w:sz="4" w:space="10" w:color="006FB7" w:themeColor="accent1"/>
      </w:pBdr>
      <w:spacing w:before="360" w:after="360"/>
      <w:ind w:left="864" w:right="864"/>
      <w:jc w:val="center"/>
    </w:pPr>
    <w:rPr>
      <w:i/>
      <w:iCs/>
      <w:color w:val="006FB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A3B"/>
    <w:rPr>
      <w:rFonts w:ascii="ArialMT" w:hAnsi="ArialMT" w:cs="ArialMT"/>
      <w:i/>
      <w:iCs/>
      <w:color w:val="006FB7" w:themeColor="accent1"/>
      <w:sz w:val="20"/>
      <w:szCs w:val="20"/>
    </w:rPr>
  </w:style>
  <w:style w:type="character" w:styleId="SubtleReference">
    <w:name w:val="Subtle Reference"/>
    <w:basedOn w:val="DefaultParagraphFont"/>
    <w:uiPriority w:val="31"/>
    <w:rsid w:val="000972C6"/>
    <w:rPr>
      <w:rFonts w:asciiTheme="majorHAnsi" w:hAnsiTheme="majorHAnsi"/>
      <w:smallCaps/>
      <w:color w:val="888C8E" w:themeColor="text1" w:themeTint="A5"/>
    </w:rPr>
  </w:style>
  <w:style w:type="paragraph" w:styleId="NoSpacing">
    <w:name w:val="No Spacing"/>
    <w:link w:val="NoSpacingChar"/>
    <w:uiPriority w:val="1"/>
    <w:rsid w:val="000972C6"/>
    <w:pPr>
      <w:widowControl w:val="0"/>
      <w:suppressAutoHyphens/>
      <w:autoSpaceDE w:val="0"/>
      <w:autoSpaceDN w:val="0"/>
      <w:adjustRightInd w:val="0"/>
      <w:textAlignment w:val="center"/>
    </w:pPr>
    <w:rPr>
      <w:rFonts w:asciiTheme="majorHAnsi" w:hAnsiTheme="majorHAnsi" w:cs="ArialMT"/>
      <w:color w:val="757A7B" w:themeColor="text1" w:themeTint="BF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A1FB2"/>
    <w:rPr>
      <w:rFonts w:ascii="Titillium" w:eastAsiaTheme="majorEastAsia" w:hAnsi="Titillium" w:cstheme="majorBidi"/>
      <w:color w:val="006FB7"/>
    </w:rPr>
  </w:style>
  <w:style w:type="paragraph" w:styleId="Quote">
    <w:name w:val="Quote"/>
    <w:basedOn w:val="Normal"/>
    <w:next w:val="Normal"/>
    <w:link w:val="QuoteChar"/>
    <w:uiPriority w:val="29"/>
    <w:rsid w:val="000972C6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972C6"/>
    <w:rPr>
      <w:rFonts w:asciiTheme="majorHAnsi" w:hAnsiTheme="majorHAnsi" w:cs="ArialMT"/>
      <w:i/>
      <w:iCs/>
      <w:color w:val="757A7B" w:themeColor="text1" w:themeTint="BF"/>
      <w:sz w:val="20"/>
      <w:szCs w:val="20"/>
    </w:rPr>
  </w:style>
  <w:style w:type="character" w:styleId="IntenseReference">
    <w:name w:val="Intense Reference"/>
    <w:basedOn w:val="DefaultParagraphFont"/>
    <w:uiPriority w:val="32"/>
    <w:rsid w:val="000972C6"/>
    <w:rPr>
      <w:rFonts w:asciiTheme="majorHAnsi" w:hAnsiTheme="majorHAnsi"/>
      <w:b/>
      <w:bCs/>
      <w:smallCaps/>
      <w:color w:val="006FB7" w:themeColor="accent1"/>
      <w:spacing w:val="5"/>
    </w:rPr>
  </w:style>
  <w:style w:type="character" w:styleId="BookTitle">
    <w:name w:val="Book Title"/>
    <w:basedOn w:val="DefaultParagraphFont"/>
    <w:uiPriority w:val="33"/>
    <w:rsid w:val="000972C6"/>
    <w:rPr>
      <w:rFonts w:asciiTheme="majorHAnsi" w:hAnsiTheme="majorHAnsi"/>
      <w:b/>
      <w:bCs/>
      <w:i/>
      <w:iCs/>
      <w:spacing w:val="5"/>
    </w:rPr>
  </w:style>
  <w:style w:type="paragraph" w:styleId="ListParagraph">
    <w:name w:val="List Paragraph"/>
    <w:basedOn w:val="Normal"/>
    <w:uiPriority w:val="34"/>
    <w:rsid w:val="000972C6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C465F"/>
    <w:rPr>
      <w:rFonts w:asciiTheme="majorHAnsi" w:hAnsiTheme="majorHAnsi" w:cs="ArialMT"/>
      <w:color w:val="757A7B" w:themeColor="text1" w:themeTint="BF"/>
      <w:sz w:val="20"/>
      <w:szCs w:val="20"/>
    </w:rPr>
  </w:style>
  <w:style w:type="paragraph" w:customStyle="1" w:styleId="TITLEcover">
    <w:name w:val="TITLE (cover)"/>
    <w:link w:val="TITLEcoverChar"/>
    <w:autoRedefine/>
    <w:rsid w:val="00193F0D"/>
    <w:pPr>
      <w:tabs>
        <w:tab w:val="left" w:pos="4140"/>
      </w:tabs>
      <w:spacing w:after="240"/>
    </w:pPr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3A1FB2"/>
    <w:rPr>
      <w:rFonts w:ascii="Titillium" w:eastAsiaTheme="majorEastAsia" w:hAnsi="Titillium" w:cstheme="majorBidi"/>
      <w:i/>
      <w:iCs/>
      <w:color w:val="006FB7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A1FB2"/>
    <w:pPr>
      <w:keepNext/>
      <w:keepLines/>
      <w:widowControl/>
      <w:suppressAutoHyphens w:val="0"/>
      <w:autoSpaceDE/>
      <w:autoSpaceDN/>
      <w:adjustRightInd/>
      <w:spacing w:before="600" w:after="120" w:line="276" w:lineRule="auto"/>
      <w:textAlignment w:val="auto"/>
      <w:outlineLvl w:val="9"/>
    </w:pPr>
    <w:rPr>
      <w:rFonts w:eastAsiaTheme="majorEastAsia" w:cstheme="majorBidi"/>
      <w:color w:val="006FB7"/>
      <w:spacing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7591"/>
    <w:pPr>
      <w:spacing w:before="120"/>
    </w:pPr>
    <w:rPr>
      <w:rFonts w:asciiTheme="minorHAnsi" w:hAnsiTheme="minorHAnsi" w:cs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67591"/>
    <w:pPr>
      <w:ind w:left="200"/>
    </w:pPr>
    <w:rPr>
      <w:rFonts w:asciiTheme="minorHAnsi" w:hAnsiTheme="minorHAnsi" w:cstheme="minorHAnsi"/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6759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67591"/>
    <w:pPr>
      <w:ind w:left="400"/>
    </w:pPr>
    <w:rPr>
      <w:rFonts w:asciiTheme="minorHAnsi" w:hAnsiTheme="minorHAnsi" w:cs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67591"/>
    <w:pPr>
      <w:ind w:left="60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067591"/>
    <w:pPr>
      <w:ind w:left="80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067591"/>
    <w:pPr>
      <w:ind w:left="10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67591"/>
    <w:pPr>
      <w:ind w:left="120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67591"/>
    <w:pPr>
      <w:ind w:left="140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67591"/>
    <w:pPr>
      <w:ind w:left="1600"/>
    </w:pPr>
    <w:rPr>
      <w:rFonts w:asciiTheme="minorHAnsi" w:hAnsiTheme="minorHAnsi" w:cstheme="minorHAnsi"/>
    </w:rPr>
  </w:style>
  <w:style w:type="character" w:styleId="PageNumber">
    <w:name w:val="page number"/>
    <w:basedOn w:val="DefaultParagraphFont"/>
    <w:uiPriority w:val="99"/>
    <w:semiHidden/>
    <w:unhideWhenUsed/>
    <w:rsid w:val="0030368B"/>
  </w:style>
  <w:style w:type="character" w:customStyle="1" w:styleId="Heading5Char">
    <w:name w:val="Heading 5 Char"/>
    <w:basedOn w:val="DefaultParagraphFont"/>
    <w:link w:val="Heading5"/>
    <w:uiPriority w:val="9"/>
    <w:rsid w:val="003A1FB2"/>
    <w:rPr>
      <w:rFonts w:ascii="Titillium" w:eastAsiaTheme="majorEastAsia" w:hAnsi="Titillium" w:cstheme="majorBidi"/>
      <w:color w:val="006FB7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3C2C"/>
    <w:pPr>
      <w:widowControl/>
      <w:suppressAutoHyphens w:val="0"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A1FB2"/>
    <w:rPr>
      <w:rFonts w:ascii="Titillium" w:eastAsiaTheme="majorEastAsia" w:hAnsi="Titillium" w:cstheme="majorBidi"/>
      <w:color w:val="006FB7"/>
      <w:sz w:val="20"/>
      <w:szCs w:val="20"/>
    </w:rPr>
  </w:style>
  <w:style w:type="table" w:styleId="TableGrid">
    <w:name w:val="Table Grid"/>
    <w:basedOn w:val="TableNormal"/>
    <w:uiPriority w:val="39"/>
    <w:rsid w:val="004C17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aliases w:val="Heading 6. Char"/>
    <w:basedOn w:val="DefaultParagraphFont"/>
    <w:link w:val="Heading7"/>
    <w:uiPriority w:val="9"/>
    <w:semiHidden/>
    <w:rsid w:val="003A1FB2"/>
    <w:rPr>
      <w:rFonts w:ascii="Titillium" w:eastAsiaTheme="majorEastAsia" w:hAnsi="Titillium" w:cstheme="majorBidi"/>
      <w:i/>
      <w:iCs/>
      <w:color w:val="006FB7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B69"/>
    <w:rPr>
      <w:rFonts w:asciiTheme="majorHAnsi" w:eastAsiaTheme="majorEastAsia" w:hAnsiTheme="majorHAnsi" w:cstheme="majorBidi"/>
      <w:color w:val="64686A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B69"/>
    <w:rPr>
      <w:rFonts w:asciiTheme="majorHAnsi" w:eastAsiaTheme="majorEastAsia" w:hAnsiTheme="majorHAnsi" w:cstheme="majorBidi"/>
      <w:i/>
      <w:iCs/>
      <w:color w:val="64686A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450DB9"/>
    <w:rPr>
      <w:color w:val="954F72" w:themeColor="followedHyperlink"/>
      <w:u w:val="single"/>
    </w:rPr>
  </w:style>
  <w:style w:type="paragraph" w:customStyle="1" w:styleId="Subtitlecover">
    <w:name w:val="Subtitle (cover)"/>
    <w:link w:val="SubtitlecoverChar"/>
    <w:autoRedefine/>
    <w:rsid w:val="00F11525"/>
    <w:rPr>
      <w:rFonts w:ascii="Titillium Lt" w:hAnsi="Titillium Lt" w:cs="Arial-BoldMT"/>
      <w:bCs/>
      <w:i/>
      <w:color w:val="FFFFFF" w:themeColor="background1"/>
      <w:spacing w:val="6"/>
      <w:sz w:val="72"/>
      <w:szCs w:val="28"/>
    </w:rPr>
  </w:style>
  <w:style w:type="character" w:customStyle="1" w:styleId="TITLEcoverChar">
    <w:name w:val="TITLE (cover) Char"/>
    <w:basedOn w:val="DefaultParagraphFont"/>
    <w:link w:val="TITLEcover"/>
    <w:rsid w:val="00193F0D"/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character" w:customStyle="1" w:styleId="SubtitlecoverChar">
    <w:name w:val="Subtitle (cover) Char"/>
    <w:basedOn w:val="TITLEcoverChar"/>
    <w:link w:val="Subtitlecover"/>
    <w:rsid w:val="00F11525"/>
    <w:rPr>
      <w:rFonts w:ascii="Titillium Lt" w:hAnsi="Titillium Lt" w:cs="Arial-BoldMT"/>
      <w:b/>
      <w:bCs w:val="0"/>
      <w:i/>
      <w:caps w:val="0"/>
      <w:color w:val="FFFFFF" w:themeColor="background1"/>
      <w:spacing w:val="6"/>
      <w:sz w:val="72"/>
      <w:szCs w:val="28"/>
    </w:rPr>
  </w:style>
  <w:style w:type="paragraph" w:customStyle="1" w:styleId="Titlecover0">
    <w:name w:val="Title (cover)"/>
    <w:link w:val="TitlecoverChar0"/>
    <w:autoRedefine/>
    <w:qFormat/>
    <w:rsid w:val="00DF0C37"/>
    <w:pPr>
      <w:spacing w:after="240"/>
    </w:pPr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paragraph" w:customStyle="1" w:styleId="Subtitlecover0">
    <w:name w:val="Subtitle(cover)"/>
    <w:link w:val="SubtitlecoverChar0"/>
    <w:autoRedefine/>
    <w:qFormat/>
    <w:rsid w:val="00B812AE"/>
    <w:rPr>
      <w:rFonts w:ascii="Titillium Lt" w:hAnsi="Titillium Lt" w:cs="Arial-BoldMT"/>
      <w:bCs/>
      <w:i/>
      <w:color w:val="FFFFFF" w:themeColor="background1"/>
      <w:spacing w:val="6"/>
      <w:sz w:val="72"/>
      <w:szCs w:val="28"/>
    </w:rPr>
  </w:style>
  <w:style w:type="character" w:customStyle="1" w:styleId="TitlecoverChar0">
    <w:name w:val="Title (cover) Char"/>
    <w:basedOn w:val="DefaultParagraphFont"/>
    <w:link w:val="Titlecover0"/>
    <w:rsid w:val="00DF0C37"/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character" w:customStyle="1" w:styleId="SubtitlecoverChar0">
    <w:name w:val="Subtitle(cover) Char"/>
    <w:basedOn w:val="TitlecoverChar0"/>
    <w:link w:val="Subtitlecover0"/>
    <w:rsid w:val="00B812AE"/>
    <w:rPr>
      <w:rFonts w:ascii="Titillium Lt" w:hAnsi="Titillium Lt" w:cs="Arial-BoldMT"/>
      <w:bCs/>
      <w:i/>
      <w:caps w:val="0"/>
      <w:color w:val="FFFFFF" w:themeColor="background1"/>
      <w:spacing w:val="6"/>
      <w:sz w:val="72"/>
      <w:szCs w:val="28"/>
    </w:rPr>
  </w:style>
  <w:style w:type="paragraph" w:customStyle="1" w:styleId="COVER">
    <w:name w:val="COVER"/>
    <w:link w:val="COVERChar"/>
    <w:autoRedefine/>
    <w:rsid w:val="00B812AE"/>
    <w:pPr>
      <w:tabs>
        <w:tab w:val="left" w:pos="4140"/>
      </w:tabs>
      <w:spacing w:after="240"/>
    </w:pPr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paragraph" w:customStyle="1" w:styleId="Subcover">
    <w:name w:val="Subcover"/>
    <w:link w:val="SubcoverChar"/>
    <w:autoRedefine/>
    <w:rsid w:val="00B812AE"/>
    <w:rPr>
      <w:rFonts w:ascii="Titillium Lt" w:hAnsi="Titillium Lt" w:cs="Arial-BoldMT"/>
      <w:bCs/>
      <w:i/>
      <w:color w:val="FFFFFF" w:themeColor="background1"/>
      <w:spacing w:val="6"/>
      <w:sz w:val="72"/>
      <w:szCs w:val="28"/>
    </w:rPr>
  </w:style>
  <w:style w:type="character" w:customStyle="1" w:styleId="COVERChar">
    <w:name w:val="COVER Char"/>
    <w:basedOn w:val="DefaultParagraphFont"/>
    <w:link w:val="COVER"/>
    <w:rsid w:val="00B812AE"/>
    <w:rPr>
      <w:rFonts w:ascii="TitilliumText22L Xb" w:hAnsi="TitilliumText22L Xb" w:cs="Arial-BoldMT"/>
      <w:caps/>
      <w:color w:val="FFFFFF" w:themeColor="background1"/>
      <w:spacing w:val="20"/>
      <w:sz w:val="108"/>
      <w:szCs w:val="72"/>
    </w:rPr>
  </w:style>
  <w:style w:type="character" w:customStyle="1" w:styleId="SubcoverChar">
    <w:name w:val="Subcover Char"/>
    <w:basedOn w:val="COVERChar"/>
    <w:link w:val="Subcover"/>
    <w:rsid w:val="00B812AE"/>
    <w:rPr>
      <w:rFonts w:ascii="Titillium Lt" w:hAnsi="Titillium Lt" w:cs="Arial-BoldMT"/>
      <w:bCs/>
      <w:i/>
      <w:caps w:val="0"/>
      <w:color w:val="FFFFFF" w:themeColor="background1"/>
      <w:spacing w:val="6"/>
      <w:sz w:val="72"/>
      <w:szCs w:val="28"/>
    </w:rPr>
  </w:style>
  <w:style w:type="table" w:customStyle="1" w:styleId="ScrollCode">
    <w:name w:val="Scroll Code"/>
    <w:basedOn w:val="TableNormal"/>
    <w:uiPriority w:val="99"/>
    <w:qFormat/>
    <w:rsid w:val="00E87659"/>
    <w:pPr>
      <w:ind w:left="173" w:right="259"/>
    </w:pPr>
    <w:rPr>
      <w:rFonts w:ascii="Courier New" w:eastAsia="Times New Roman" w:hAnsi="Courier New" w:cs="Times New Roman"/>
      <w:sz w:val="18"/>
    </w:rPr>
    <w:tblPr>
      <w:tblInd w:w="0" w:type="nil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8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nngcloud.sharepoint.com/sites/organizationassets/Content/NNG_word_template.dotx" TargetMode="External"/></Relationships>
</file>

<file path=word/theme/theme1.xml><?xml version="1.0" encoding="utf-8"?>
<a:theme xmlns:a="http://schemas.openxmlformats.org/drawingml/2006/main" name="Office Theme">
  <a:themeElements>
    <a:clrScheme name="NNG color theme">
      <a:dk1>
        <a:srgbClr val="4A4D4E"/>
      </a:dk1>
      <a:lt1>
        <a:srgbClr val="FFFFFF"/>
      </a:lt1>
      <a:dk2>
        <a:srgbClr val="009EE0"/>
      </a:dk2>
      <a:lt2>
        <a:srgbClr val="FFFFFF"/>
      </a:lt2>
      <a:accent1>
        <a:srgbClr val="006FB7"/>
      </a:accent1>
      <a:accent2>
        <a:srgbClr val="009EE0"/>
      </a:accent2>
      <a:accent3>
        <a:srgbClr val="53CCFF"/>
      </a:accent3>
      <a:accent4>
        <a:srgbClr val="1EAE9C"/>
      </a:accent4>
      <a:accent5>
        <a:srgbClr val="F07E33"/>
      </a:accent5>
      <a:accent6>
        <a:srgbClr val="E7343F"/>
      </a:accent6>
      <a:hlink>
        <a:srgbClr val="0563C1"/>
      </a:hlink>
      <a:folHlink>
        <a:srgbClr val="954F72"/>
      </a:folHlink>
    </a:clrScheme>
    <a:fontScheme name="NNG word template">
      <a:majorFont>
        <a:latin typeface="Titillium Bd"/>
        <a:ea typeface=""/>
        <a:cs typeface=""/>
      </a:majorFont>
      <a:minorFont>
        <a:latin typeface="Titill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345E518AD34748AAECA919D70A59D4" ma:contentTypeVersion="2" ma:contentTypeDescription="Create a new document." ma:contentTypeScope="" ma:versionID="7b5fbae03cbc4ff5086819c2c7c01ade">
  <xsd:schema xmlns:xsd="http://www.w3.org/2001/XMLSchema" xmlns:xs="http://www.w3.org/2001/XMLSchema" xmlns:p="http://schemas.microsoft.com/office/2006/metadata/properties" xmlns:ns2="8f6f2c2b-374c-486b-b739-90550b3a8e1d" targetNamespace="http://schemas.microsoft.com/office/2006/metadata/properties" ma:root="true" ma:fieldsID="fea112df82bc1fb0145721a885893d73" ns2:_="">
    <xsd:import namespace="8f6f2c2b-374c-486b-b739-90550b3a8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f2c2b-374c-486b-b739-90550b3a8e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30F180-9BA3-4FD1-9433-FD139A16DF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9795EC-6668-476E-864B-4B59A00BBE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A9C53F-BE50-418C-ACB9-3364EA5F46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0546C6-C85A-4FF5-B259-5136526963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f2c2b-374c-486b-b739-90550b3a8e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NNG_word_template</Template>
  <TotalTime>354</TotalTime>
  <Pages>4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 page title</vt:lpstr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NNG Word Template</dc:title>
  <dc:subject/>
  <dc:creator>Csaba BUCHERT</dc:creator>
  <cp:keywords/>
  <dc:description/>
  <cp:lastModifiedBy>Csaba BUCHERT</cp:lastModifiedBy>
  <cp:revision>10</cp:revision>
  <cp:lastPrinted>2016-11-29T10:43:00Z</cp:lastPrinted>
  <dcterms:created xsi:type="dcterms:W3CDTF">2025-05-26T03:37:00Z</dcterms:created>
  <dcterms:modified xsi:type="dcterms:W3CDTF">2025-05-26T09:31:00Z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2,3,4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NNG Confidential</vt:lpwstr>
  </property>
  <property fmtid="{D5CDD505-2E9C-101B-9397-08002B2CF9AE}" pid="5" name="MSIP_Label_e419b16b-181c-4951-99fd-f9da24f5e325_Enabled">
    <vt:lpwstr>true</vt:lpwstr>
  </property>
  <property fmtid="{D5CDD505-2E9C-101B-9397-08002B2CF9AE}" pid="6" name="MSIP_Label_e419b16b-181c-4951-99fd-f9da24f5e325_SetDate">
    <vt:lpwstr>2020-11-23T14:25:13Z</vt:lpwstr>
  </property>
  <property fmtid="{D5CDD505-2E9C-101B-9397-08002B2CF9AE}" pid="7" name="MSIP_Label_e419b16b-181c-4951-99fd-f9da24f5e325_Method">
    <vt:lpwstr>Standard</vt:lpwstr>
  </property>
  <property fmtid="{D5CDD505-2E9C-101B-9397-08002B2CF9AE}" pid="8" name="MSIP_Label_e419b16b-181c-4951-99fd-f9da24f5e325_Name">
    <vt:lpwstr>NNG kft ALAP ÜZLETI TITOK</vt:lpwstr>
  </property>
  <property fmtid="{D5CDD505-2E9C-101B-9397-08002B2CF9AE}" pid="9" name="MSIP_Label_e419b16b-181c-4951-99fd-f9da24f5e325_SiteId">
    <vt:lpwstr>aa8f1d77-309f-4e1b-9100-c06c42dd51c7</vt:lpwstr>
  </property>
  <property fmtid="{D5CDD505-2E9C-101B-9397-08002B2CF9AE}" pid="10" name="MSIP_Label_e419b16b-181c-4951-99fd-f9da24f5e325_ActionId">
    <vt:lpwstr>672a1c7c-d980-4e5f-a5d7-0000be6f12b1</vt:lpwstr>
  </property>
  <property fmtid="{D5CDD505-2E9C-101B-9397-08002B2CF9AE}" pid="11" name="MSIP_Label_e419b16b-181c-4951-99fd-f9da24f5e325_ContentBits">
    <vt:lpwstr>1</vt:lpwstr>
  </property>
  <property fmtid="{D5CDD505-2E9C-101B-9397-08002B2CF9AE}" pid="12" name="ContentTypeId">
    <vt:lpwstr>0x010100EE345E518AD34748AAECA919D70A59D4</vt:lpwstr>
  </property>
</Properties>
</file>